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484C0" w14:textId="7F19B989" w:rsidR="006B53CD" w:rsidRPr="00DF2BF5" w:rsidRDefault="00D652F9" w:rsidP="00C756F6">
      <w:pPr>
        <w:pStyle w:val="Title"/>
        <w:spacing w:after="144"/>
      </w:pPr>
      <w:bookmarkStart w:id="0" w:name="OLE_LINK5"/>
      <w:bookmarkStart w:id="1" w:name="OLE_LINK6"/>
      <w:r>
        <w:t>ACKNOWLEDGEMENT</w:t>
      </w:r>
      <w:r w:rsidR="0061092C" w:rsidRPr="00DF2BF5">
        <w:t xml:space="preserve"> </w:t>
      </w:r>
      <w:r w:rsidR="00C32E12" w:rsidRPr="00DF2BF5">
        <w:t>FORM</w:t>
      </w:r>
    </w:p>
    <w:bookmarkEnd w:id="0"/>
    <w:bookmarkEnd w:id="1"/>
    <w:p w14:paraId="0EA5B529" w14:textId="5D1C4EA7" w:rsidR="006B53CD" w:rsidRPr="00DF2BF5" w:rsidRDefault="00AD6909" w:rsidP="00C756F6">
      <w:pPr>
        <w:pStyle w:val="Subtitle"/>
        <w:spacing w:after="144"/>
      </w:pPr>
      <w:r w:rsidRPr="00DF2BF5">
        <w:t>Health Management Information System</w:t>
      </w:r>
    </w:p>
    <w:p w14:paraId="06239FAB" w14:textId="0B395DD6" w:rsidR="006B53CD" w:rsidRDefault="006B53CD" w:rsidP="00C756F6">
      <w:r>
        <w:t xml:space="preserve">Created by </w:t>
      </w:r>
      <w:r w:rsidR="004B231E" w:rsidRPr="000A3732">
        <w:t>Yasir Hafeez</w:t>
      </w:r>
    </w:p>
    <w:p w14:paraId="1FB11853" w14:textId="30016998" w:rsidR="006B53CD" w:rsidRDefault="006B53CD" w:rsidP="00C756F6">
      <w:r>
        <w:t>Version 1.0</w:t>
      </w:r>
      <w:r w:rsidR="0006128C">
        <w:t xml:space="preserve"> -</w:t>
      </w:r>
      <w:r>
        <w:t xml:space="preserve"> Issued </w:t>
      </w:r>
      <w:r w:rsidR="00D24BA5">
        <w:t>January</w:t>
      </w:r>
      <w:r w:rsidR="0006128C">
        <w:t xml:space="preserve"> </w:t>
      </w:r>
      <w:r w:rsidR="00D24BA5">
        <w:t>01</w:t>
      </w:r>
      <w:r w:rsidR="0006128C">
        <w:t>, 201</w:t>
      </w:r>
      <w:r w:rsidR="00D24BA5">
        <w:t>7</w:t>
      </w:r>
    </w:p>
    <w:p w14:paraId="67FEDA47" w14:textId="77777777" w:rsidR="006B53CD" w:rsidRDefault="006B53CD" w:rsidP="00C756F6"/>
    <w:p w14:paraId="3708C37D" w14:textId="4720E7E1" w:rsidR="0061092C" w:rsidRPr="0061092C" w:rsidRDefault="0061092C" w:rsidP="00C756F6">
      <w:bookmarkStart w:id="2" w:name="OLE_LINK7"/>
      <w:bookmarkStart w:id="3" w:name="OLE_LINK8"/>
      <w:r w:rsidRPr="0061092C">
        <w:t>This document is used to obtain the customer's sign-off once the project is complete.</w:t>
      </w:r>
      <w:bookmarkEnd w:id="2"/>
      <w:bookmarkEnd w:id="3"/>
    </w:p>
    <w:tbl>
      <w:tblPr>
        <w:tblW w:w="9464" w:type="dxa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ayout w:type="fixed"/>
        <w:tblLook w:val="00A0" w:firstRow="1" w:lastRow="0" w:firstColumn="1" w:lastColumn="0" w:noHBand="0" w:noVBand="0"/>
      </w:tblPr>
      <w:tblGrid>
        <w:gridCol w:w="6138"/>
        <w:gridCol w:w="3326"/>
      </w:tblGrid>
      <w:tr w:rsidR="0061092C" w14:paraId="5012AA18" w14:textId="77777777" w:rsidTr="0061092C">
        <w:tc>
          <w:tcPr>
            <w:tcW w:w="9464" w:type="dxa"/>
            <w:gridSpan w:val="2"/>
            <w:shd w:val="clear" w:color="auto" w:fill="EEECE1" w:themeFill="background2"/>
          </w:tcPr>
          <w:p w14:paraId="66406940" w14:textId="0390422A" w:rsidR="0061092C" w:rsidRDefault="0061092C" w:rsidP="00C756F6">
            <w:r>
              <w:t xml:space="preserve">Project: </w:t>
            </w:r>
            <w:r w:rsidR="00133238">
              <w:t>Health Management Information System</w:t>
            </w:r>
          </w:p>
        </w:tc>
      </w:tr>
      <w:tr w:rsidR="0061092C" w14:paraId="5A04B7FF" w14:textId="77777777" w:rsidTr="00696709">
        <w:trPr>
          <w:trHeight w:val="403"/>
        </w:trPr>
        <w:tc>
          <w:tcPr>
            <w:tcW w:w="6138" w:type="dxa"/>
          </w:tcPr>
          <w:p w14:paraId="77143F7F" w14:textId="1A0A90B9" w:rsidR="0061092C" w:rsidRDefault="0061092C" w:rsidP="00C756F6">
            <w:r>
              <w:t xml:space="preserve">This document has been issued by: </w:t>
            </w:r>
            <w:r w:rsidR="000A3732" w:rsidRPr="000A3732">
              <w:t>Yasir Hafeez</w:t>
            </w:r>
          </w:p>
          <w:p w14:paraId="5ED4D0BD" w14:textId="77777777" w:rsidR="0061092C" w:rsidRDefault="0061092C" w:rsidP="00C756F6"/>
        </w:tc>
        <w:tc>
          <w:tcPr>
            <w:tcW w:w="3326" w:type="dxa"/>
          </w:tcPr>
          <w:p w14:paraId="2558C831" w14:textId="7FFC959F" w:rsidR="0061092C" w:rsidRDefault="0061092C" w:rsidP="00C756F6">
            <w:r w:rsidRPr="00A310DB">
              <w:t>Date Issued</w:t>
            </w:r>
            <w:r>
              <w:t>:</w:t>
            </w:r>
            <w:r w:rsidR="00B37C2B">
              <w:t xml:space="preserve"> January 10, 2018</w:t>
            </w:r>
          </w:p>
        </w:tc>
      </w:tr>
    </w:tbl>
    <w:p w14:paraId="02139452" w14:textId="77777777" w:rsidR="0061092C" w:rsidRDefault="0061092C" w:rsidP="00C756F6"/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2660"/>
        <w:gridCol w:w="6804"/>
      </w:tblGrid>
      <w:tr w:rsidR="0061092C" w14:paraId="2BA0F0C4" w14:textId="77777777" w:rsidTr="0061092C">
        <w:tc>
          <w:tcPr>
            <w:tcW w:w="9464" w:type="dxa"/>
            <w:gridSpan w:val="2"/>
          </w:tcPr>
          <w:p w14:paraId="442DC9BB" w14:textId="069D4E0D" w:rsidR="0061092C" w:rsidRDefault="0061092C" w:rsidP="00C756F6">
            <w:r>
              <w:t xml:space="preserve">The Project Outcome has been measured against its acceptance criteria and has been formally accepted on behalf of the </w:t>
            </w:r>
            <w:r w:rsidR="008F210A">
              <w:t>“</w:t>
            </w:r>
            <w:r w:rsidR="00D953F2">
              <w:t>Alkhidmat Al-Razzi</w:t>
            </w:r>
            <w:r w:rsidR="008F210A" w:rsidRPr="008F210A">
              <w:t xml:space="preserve"> Hospital</w:t>
            </w:r>
            <w:r w:rsidR="00D953F2">
              <w:t xml:space="preserve"> Rawalpindi</w:t>
            </w:r>
            <w:r w:rsidR="008F210A">
              <w:t>”</w:t>
            </w:r>
            <w:r>
              <w:t>. The project may now be closed.</w:t>
            </w:r>
          </w:p>
        </w:tc>
      </w:tr>
      <w:tr w:rsidR="0061092C" w14:paraId="5D3D0123" w14:textId="77777777" w:rsidTr="0061092C">
        <w:tc>
          <w:tcPr>
            <w:tcW w:w="9464" w:type="dxa"/>
            <w:gridSpan w:val="2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EEECE1" w:themeFill="background2"/>
          </w:tcPr>
          <w:p w14:paraId="584153E9" w14:textId="30F6559B" w:rsidR="0061092C" w:rsidRDefault="0061092C" w:rsidP="00C756F6">
            <w:r>
              <w:t xml:space="preserve">Additional Comments about the </w:t>
            </w:r>
            <w:r w:rsidR="00A42D35" w:rsidRPr="00A73370">
              <w:t>HMIS</w:t>
            </w:r>
            <w:r>
              <w:t xml:space="preserve"> Acceptance:</w:t>
            </w:r>
          </w:p>
        </w:tc>
      </w:tr>
      <w:tr w:rsidR="0061092C" w14:paraId="316A8EC4" w14:textId="77777777" w:rsidTr="0061092C">
        <w:tc>
          <w:tcPr>
            <w:tcW w:w="9464" w:type="dxa"/>
            <w:gridSpan w:val="2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</w:tcPr>
          <w:p w14:paraId="08618059" w14:textId="77777777" w:rsidR="0061092C" w:rsidRDefault="0061092C" w:rsidP="00C756F6"/>
          <w:p w14:paraId="1F8587A3" w14:textId="77777777" w:rsidR="0061092C" w:rsidRDefault="0061092C" w:rsidP="00C756F6"/>
          <w:p w14:paraId="0AE29493" w14:textId="77777777" w:rsidR="0061092C" w:rsidRDefault="0061092C" w:rsidP="00C756F6"/>
        </w:tc>
      </w:tr>
      <w:tr w:rsidR="0061092C" w14:paraId="234CF95B" w14:textId="77777777" w:rsidTr="0061092C">
        <w:tc>
          <w:tcPr>
            <w:tcW w:w="9464" w:type="dxa"/>
            <w:gridSpan w:val="2"/>
            <w:tcBorders>
              <w:top w:val="single" w:sz="2" w:space="0" w:color="C0C0C0"/>
              <w:left w:val="single" w:sz="2" w:space="0" w:color="C0C0C0"/>
              <w:bottom w:val="single" w:sz="4" w:space="0" w:color="A6A6A6" w:themeColor="background1" w:themeShade="A6"/>
              <w:right w:val="single" w:sz="2" w:space="0" w:color="C0C0C0"/>
            </w:tcBorders>
            <w:shd w:val="clear" w:color="auto" w:fill="EEECE1" w:themeFill="background2"/>
          </w:tcPr>
          <w:p w14:paraId="5FF3B3FE" w14:textId="77777777" w:rsidR="0061092C" w:rsidRDefault="0061092C" w:rsidP="00C756F6">
            <w:r>
              <w:t>Recorded Shortfalls of the Final Project Outcome (if any):</w:t>
            </w:r>
          </w:p>
        </w:tc>
      </w:tr>
      <w:tr w:rsidR="0061092C" w14:paraId="674F388F" w14:textId="77777777" w:rsidTr="0061092C">
        <w:tc>
          <w:tcPr>
            <w:tcW w:w="9464" w:type="dxa"/>
            <w:gridSpan w:val="2"/>
            <w:tcBorders>
              <w:top w:val="single" w:sz="2" w:space="0" w:color="C0C0C0"/>
              <w:left w:val="single" w:sz="2" w:space="0" w:color="C0C0C0"/>
              <w:bottom w:val="single" w:sz="4" w:space="0" w:color="A6A6A6" w:themeColor="background1" w:themeShade="A6"/>
              <w:right w:val="single" w:sz="2" w:space="0" w:color="C0C0C0"/>
            </w:tcBorders>
          </w:tcPr>
          <w:p w14:paraId="3324C59E" w14:textId="77777777" w:rsidR="0061092C" w:rsidRDefault="0061092C" w:rsidP="00C756F6"/>
          <w:p w14:paraId="24BE0F79" w14:textId="77777777" w:rsidR="0061092C" w:rsidRDefault="0061092C" w:rsidP="00C756F6"/>
          <w:p w14:paraId="2A645CF7" w14:textId="77777777" w:rsidR="0061092C" w:rsidRDefault="0061092C" w:rsidP="00C756F6"/>
        </w:tc>
      </w:tr>
      <w:tr w:rsidR="0061092C" w14:paraId="655F81C2" w14:textId="77777777" w:rsidTr="00255F80">
        <w:trPr>
          <w:trHeight w:val="548"/>
        </w:trPr>
        <w:tc>
          <w:tcPr>
            <w:tcW w:w="266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39B511" w14:textId="77777777" w:rsidR="0061092C" w:rsidRDefault="0061092C" w:rsidP="00C756F6"/>
          <w:p w14:paraId="71E43553" w14:textId="278A034D" w:rsidR="0061092C" w:rsidRDefault="003C3B12" w:rsidP="00C756F6">
            <w:r>
              <w:t xml:space="preserve">Medical </w:t>
            </w:r>
            <w:r w:rsidR="00E35A2A">
              <w:t>Superintendent:</w:t>
            </w:r>
          </w:p>
          <w:p w14:paraId="5ADE9D6C" w14:textId="77777777" w:rsidR="0061092C" w:rsidRDefault="0061092C" w:rsidP="00C756F6"/>
          <w:p w14:paraId="294A2435" w14:textId="77777777" w:rsidR="0061092C" w:rsidRDefault="0061092C" w:rsidP="00C756F6"/>
          <w:p w14:paraId="1C5BD548" w14:textId="77777777" w:rsidR="0061092C" w:rsidRDefault="0061092C" w:rsidP="00C756F6"/>
          <w:p w14:paraId="0A11DE56" w14:textId="4B2817B2" w:rsidR="0061092C" w:rsidRDefault="00E35A2A" w:rsidP="00C756F6">
            <w:r>
              <w:t>Administrator</w:t>
            </w:r>
            <w:r w:rsidR="0061092C">
              <w:t>:</w:t>
            </w:r>
          </w:p>
          <w:p w14:paraId="6A8B3F0A" w14:textId="77777777" w:rsidR="0061092C" w:rsidRDefault="0061092C" w:rsidP="00C756F6"/>
          <w:p w14:paraId="7AFE4C81" w14:textId="77777777" w:rsidR="0061092C" w:rsidRDefault="0061092C" w:rsidP="00C756F6"/>
          <w:p w14:paraId="08C9E3F5" w14:textId="77777777" w:rsidR="0061092C" w:rsidRDefault="0061092C" w:rsidP="00C756F6"/>
          <w:p w14:paraId="443AE17B" w14:textId="22FDFA71" w:rsidR="0061092C" w:rsidRDefault="00AA5A70" w:rsidP="00C756F6">
            <w:r>
              <w:t>IT Manager</w:t>
            </w:r>
            <w:r w:rsidR="0061092C">
              <w:t>:</w:t>
            </w:r>
          </w:p>
          <w:p w14:paraId="21E8FD5C" w14:textId="77777777" w:rsidR="0061092C" w:rsidRDefault="0061092C" w:rsidP="00C756F6"/>
        </w:tc>
        <w:tc>
          <w:tcPr>
            <w:tcW w:w="68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4C6574" w14:textId="77777777" w:rsidR="0061092C" w:rsidRDefault="0061092C" w:rsidP="00C756F6"/>
          <w:p w14:paraId="47DCBB01" w14:textId="77777777" w:rsidR="0061092C" w:rsidRDefault="0061092C" w:rsidP="00C756F6">
            <w:r>
              <w:t xml:space="preserve">Signature: _________________________ </w:t>
            </w:r>
          </w:p>
          <w:p w14:paraId="79FEE11D" w14:textId="77777777" w:rsidR="0061092C" w:rsidRDefault="0061092C" w:rsidP="00C756F6">
            <w:r>
              <w:t>Name: _________________________</w:t>
            </w:r>
          </w:p>
          <w:p w14:paraId="420F1EE1" w14:textId="77777777" w:rsidR="0061092C" w:rsidRDefault="0061092C" w:rsidP="00C756F6">
            <w:r>
              <w:t>Date: _________________________</w:t>
            </w:r>
          </w:p>
          <w:p w14:paraId="592075A1" w14:textId="77777777" w:rsidR="0061092C" w:rsidRDefault="0061092C" w:rsidP="00C756F6"/>
          <w:p w14:paraId="4D4D7DCD" w14:textId="77777777" w:rsidR="0061092C" w:rsidRDefault="0061092C" w:rsidP="00C756F6">
            <w:r>
              <w:t>Signature: _________________________</w:t>
            </w:r>
          </w:p>
          <w:p w14:paraId="30DFF2EC" w14:textId="77777777" w:rsidR="0061092C" w:rsidRDefault="0061092C" w:rsidP="00C756F6">
            <w:r>
              <w:t>Name: _________________________</w:t>
            </w:r>
          </w:p>
          <w:p w14:paraId="1A770C39" w14:textId="77777777" w:rsidR="0061092C" w:rsidRDefault="0061092C" w:rsidP="00C756F6">
            <w:r>
              <w:t>Date: _________________________</w:t>
            </w:r>
          </w:p>
          <w:p w14:paraId="641C9AEE" w14:textId="77777777" w:rsidR="0061092C" w:rsidRDefault="0061092C" w:rsidP="00C756F6"/>
          <w:p w14:paraId="38708D74" w14:textId="77777777" w:rsidR="0061092C" w:rsidRDefault="0061092C" w:rsidP="00C756F6">
            <w:r>
              <w:t>Signature: _________________________</w:t>
            </w:r>
          </w:p>
          <w:p w14:paraId="50EF71AF" w14:textId="77777777" w:rsidR="0061092C" w:rsidRDefault="0061092C" w:rsidP="00C756F6">
            <w:r>
              <w:t>Name: _________________________</w:t>
            </w:r>
          </w:p>
          <w:p w14:paraId="0CE9188D" w14:textId="77777777" w:rsidR="0061092C" w:rsidRPr="0061092C" w:rsidRDefault="0061092C" w:rsidP="00C756F6">
            <w:r>
              <w:t>Date:_________________________</w:t>
            </w:r>
          </w:p>
        </w:tc>
      </w:tr>
    </w:tbl>
    <w:p w14:paraId="1C01D395" w14:textId="2670E86F" w:rsidR="0061092C" w:rsidRDefault="0061092C" w:rsidP="00C756F6"/>
    <w:p w14:paraId="4DCA13D7" w14:textId="6E80AE3E" w:rsidR="00973C6A" w:rsidRDefault="00973C6A" w:rsidP="00C756F6"/>
    <w:p w14:paraId="59A97BA1" w14:textId="127D4E3D" w:rsidR="00A10E03" w:rsidRDefault="00A10E03" w:rsidP="00C756F6"/>
    <w:p w14:paraId="6C2F2A90" w14:textId="4F09BCFA" w:rsidR="00A10E03" w:rsidRDefault="00A10E03" w:rsidP="00C756F6"/>
    <w:p w14:paraId="43A3A906" w14:textId="77777777" w:rsidR="00A10E03" w:rsidRDefault="00A10E03" w:rsidP="00C756F6"/>
    <w:p w14:paraId="44F3753F" w14:textId="58A20D0F" w:rsidR="00FB25FB" w:rsidRDefault="00FB25FB" w:rsidP="00C756F6"/>
    <w:p w14:paraId="5C0CF4EA" w14:textId="5BA0D637" w:rsidR="0049565E" w:rsidRPr="00973C6A" w:rsidRDefault="0049565E" w:rsidP="00C756F6">
      <w:r w:rsidRPr="00973C6A">
        <w:lastRenderedPageBreak/>
        <w:t>OUT PATIENT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9B7D56" w14:paraId="52E65CD0" w14:textId="77777777" w:rsidTr="004035AB">
        <w:tc>
          <w:tcPr>
            <w:tcW w:w="918" w:type="dxa"/>
            <w:shd w:val="clear" w:color="auto" w:fill="002060"/>
            <w:vAlign w:val="center"/>
          </w:tcPr>
          <w:p w14:paraId="60A5D4A4" w14:textId="61F20892" w:rsidR="003A2742" w:rsidRDefault="003A2742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54DB7AB5" w14:textId="48695E7E" w:rsidR="003A2742" w:rsidRDefault="003A2742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02FF5783" w14:textId="03086416" w:rsidR="003A2742" w:rsidRDefault="0005222E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18CCE355" w14:textId="5331FA5D" w:rsidR="003A2742" w:rsidRDefault="0005222E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0739E3D7" w14:textId="61A67123" w:rsidR="003A2742" w:rsidRDefault="0005222E" w:rsidP="00C756F6">
            <w:r>
              <w:t>100%</w:t>
            </w:r>
          </w:p>
        </w:tc>
      </w:tr>
      <w:tr w:rsidR="005960DE" w14:paraId="6296ECE7" w14:textId="77777777" w:rsidTr="001D094F">
        <w:tc>
          <w:tcPr>
            <w:tcW w:w="918" w:type="dxa"/>
          </w:tcPr>
          <w:p w14:paraId="6A8369C2" w14:textId="10AAC367" w:rsidR="003A2742" w:rsidRDefault="00C2750B" w:rsidP="00C756F6">
            <w:r>
              <w:t>1</w:t>
            </w:r>
          </w:p>
        </w:tc>
        <w:tc>
          <w:tcPr>
            <w:tcW w:w="6246" w:type="dxa"/>
          </w:tcPr>
          <w:p w14:paraId="4E7D1B48" w14:textId="4F4C9D67" w:rsidR="003A2742" w:rsidRPr="00255F80" w:rsidRDefault="00255F80" w:rsidP="006234BA">
            <w:pPr>
              <w:jc w:val="both"/>
            </w:pPr>
            <w:r w:rsidRPr="00255F80">
              <w:t>Patient Registration</w:t>
            </w:r>
          </w:p>
        </w:tc>
        <w:tc>
          <w:tcPr>
            <w:tcW w:w="734" w:type="dxa"/>
          </w:tcPr>
          <w:p w14:paraId="308C70E6" w14:textId="77777777" w:rsidR="003A2742" w:rsidRDefault="003A2742" w:rsidP="00C756F6"/>
        </w:tc>
        <w:tc>
          <w:tcPr>
            <w:tcW w:w="617" w:type="dxa"/>
          </w:tcPr>
          <w:p w14:paraId="16D3F5EF" w14:textId="77777777" w:rsidR="003A2742" w:rsidRDefault="003A2742" w:rsidP="00C756F6"/>
        </w:tc>
        <w:tc>
          <w:tcPr>
            <w:tcW w:w="728" w:type="dxa"/>
          </w:tcPr>
          <w:p w14:paraId="5C8E8526" w14:textId="77777777" w:rsidR="003A2742" w:rsidRDefault="003A2742" w:rsidP="00C756F6"/>
        </w:tc>
      </w:tr>
      <w:tr w:rsidR="005960DE" w14:paraId="406B06C5" w14:textId="77777777" w:rsidTr="001D094F">
        <w:tc>
          <w:tcPr>
            <w:tcW w:w="918" w:type="dxa"/>
          </w:tcPr>
          <w:p w14:paraId="530B3B8C" w14:textId="411EC3B9" w:rsidR="003A2742" w:rsidRDefault="00C2750B" w:rsidP="00C756F6">
            <w:r>
              <w:t>2</w:t>
            </w:r>
          </w:p>
        </w:tc>
        <w:tc>
          <w:tcPr>
            <w:tcW w:w="6246" w:type="dxa"/>
          </w:tcPr>
          <w:p w14:paraId="70F85DB2" w14:textId="73A26D76" w:rsidR="003A2742" w:rsidRPr="00255F80" w:rsidRDefault="00102857" w:rsidP="006234BA">
            <w:pPr>
              <w:jc w:val="both"/>
            </w:pPr>
            <w:r>
              <w:t>Doctors Mapping</w:t>
            </w:r>
          </w:p>
        </w:tc>
        <w:tc>
          <w:tcPr>
            <w:tcW w:w="734" w:type="dxa"/>
          </w:tcPr>
          <w:p w14:paraId="032F6ED4" w14:textId="77777777" w:rsidR="003A2742" w:rsidRDefault="003A2742" w:rsidP="00C756F6"/>
        </w:tc>
        <w:tc>
          <w:tcPr>
            <w:tcW w:w="617" w:type="dxa"/>
          </w:tcPr>
          <w:p w14:paraId="4DBB638D" w14:textId="77777777" w:rsidR="003A2742" w:rsidRDefault="003A2742" w:rsidP="00C756F6"/>
        </w:tc>
        <w:tc>
          <w:tcPr>
            <w:tcW w:w="728" w:type="dxa"/>
          </w:tcPr>
          <w:p w14:paraId="28E6FC55" w14:textId="77777777" w:rsidR="003A2742" w:rsidRDefault="003A2742" w:rsidP="00C756F6"/>
        </w:tc>
      </w:tr>
      <w:tr w:rsidR="005960DE" w14:paraId="56DAF29A" w14:textId="77777777" w:rsidTr="001D094F">
        <w:tc>
          <w:tcPr>
            <w:tcW w:w="918" w:type="dxa"/>
          </w:tcPr>
          <w:p w14:paraId="64EF8EC1" w14:textId="573D0B7C" w:rsidR="003A2742" w:rsidRDefault="00C2750B" w:rsidP="00C756F6">
            <w:r>
              <w:t>3</w:t>
            </w:r>
          </w:p>
        </w:tc>
        <w:tc>
          <w:tcPr>
            <w:tcW w:w="6246" w:type="dxa"/>
          </w:tcPr>
          <w:p w14:paraId="55445E20" w14:textId="4AD01C99" w:rsidR="003A2742" w:rsidRPr="00255F80" w:rsidRDefault="00102857" w:rsidP="006234BA">
            <w:pPr>
              <w:jc w:val="both"/>
            </w:pPr>
            <w:r>
              <w:t>Registration Fee Collection</w:t>
            </w:r>
          </w:p>
        </w:tc>
        <w:tc>
          <w:tcPr>
            <w:tcW w:w="734" w:type="dxa"/>
          </w:tcPr>
          <w:p w14:paraId="3ADBCD90" w14:textId="77777777" w:rsidR="003A2742" w:rsidRDefault="003A2742" w:rsidP="00C756F6"/>
        </w:tc>
        <w:tc>
          <w:tcPr>
            <w:tcW w:w="617" w:type="dxa"/>
          </w:tcPr>
          <w:p w14:paraId="1D69E249" w14:textId="77777777" w:rsidR="003A2742" w:rsidRDefault="003A2742" w:rsidP="00C756F6"/>
        </w:tc>
        <w:tc>
          <w:tcPr>
            <w:tcW w:w="728" w:type="dxa"/>
          </w:tcPr>
          <w:p w14:paraId="021ABD40" w14:textId="77777777" w:rsidR="003A2742" w:rsidRDefault="003A2742" w:rsidP="00C756F6"/>
        </w:tc>
      </w:tr>
      <w:tr w:rsidR="005960DE" w14:paraId="21891061" w14:textId="77777777" w:rsidTr="001D094F">
        <w:tc>
          <w:tcPr>
            <w:tcW w:w="918" w:type="dxa"/>
          </w:tcPr>
          <w:p w14:paraId="2899DA30" w14:textId="045D5811" w:rsidR="003A2742" w:rsidRDefault="00C2750B" w:rsidP="00C756F6">
            <w:r>
              <w:t>4</w:t>
            </w:r>
          </w:p>
        </w:tc>
        <w:tc>
          <w:tcPr>
            <w:tcW w:w="6246" w:type="dxa"/>
          </w:tcPr>
          <w:p w14:paraId="31541E8F" w14:textId="6096CB3B" w:rsidR="003A2742" w:rsidRPr="00255F80" w:rsidRDefault="00102857" w:rsidP="006234BA">
            <w:pPr>
              <w:jc w:val="both"/>
            </w:pPr>
            <w:r>
              <w:t>Manage Department (Mapping)</w:t>
            </w:r>
          </w:p>
        </w:tc>
        <w:tc>
          <w:tcPr>
            <w:tcW w:w="734" w:type="dxa"/>
          </w:tcPr>
          <w:p w14:paraId="0325137E" w14:textId="77777777" w:rsidR="003A2742" w:rsidRDefault="003A2742" w:rsidP="00C756F6"/>
        </w:tc>
        <w:tc>
          <w:tcPr>
            <w:tcW w:w="617" w:type="dxa"/>
          </w:tcPr>
          <w:p w14:paraId="40697D73" w14:textId="77777777" w:rsidR="003A2742" w:rsidRDefault="003A2742" w:rsidP="00C756F6"/>
        </w:tc>
        <w:tc>
          <w:tcPr>
            <w:tcW w:w="728" w:type="dxa"/>
          </w:tcPr>
          <w:p w14:paraId="29FE72DB" w14:textId="77777777" w:rsidR="003A2742" w:rsidRDefault="003A2742" w:rsidP="00C756F6"/>
        </w:tc>
      </w:tr>
      <w:tr w:rsidR="005960DE" w14:paraId="716F1EBF" w14:textId="77777777" w:rsidTr="001D094F">
        <w:tc>
          <w:tcPr>
            <w:tcW w:w="918" w:type="dxa"/>
          </w:tcPr>
          <w:p w14:paraId="22462465" w14:textId="2BC8A43C" w:rsidR="003A2742" w:rsidRDefault="00C2750B" w:rsidP="00C756F6">
            <w:r>
              <w:t>5</w:t>
            </w:r>
          </w:p>
        </w:tc>
        <w:tc>
          <w:tcPr>
            <w:tcW w:w="6246" w:type="dxa"/>
          </w:tcPr>
          <w:p w14:paraId="77EEF148" w14:textId="5502EAA9" w:rsidR="003A2742" w:rsidRPr="00255F80" w:rsidRDefault="00102857" w:rsidP="006234BA">
            <w:pPr>
              <w:jc w:val="both"/>
            </w:pPr>
            <w:r>
              <w:t>Patient Billing</w:t>
            </w:r>
          </w:p>
        </w:tc>
        <w:tc>
          <w:tcPr>
            <w:tcW w:w="734" w:type="dxa"/>
          </w:tcPr>
          <w:p w14:paraId="24AB5902" w14:textId="77777777" w:rsidR="003A2742" w:rsidRDefault="003A2742" w:rsidP="00C756F6"/>
        </w:tc>
        <w:tc>
          <w:tcPr>
            <w:tcW w:w="617" w:type="dxa"/>
          </w:tcPr>
          <w:p w14:paraId="5C827352" w14:textId="77777777" w:rsidR="003A2742" w:rsidRDefault="003A2742" w:rsidP="00C756F6"/>
        </w:tc>
        <w:tc>
          <w:tcPr>
            <w:tcW w:w="728" w:type="dxa"/>
          </w:tcPr>
          <w:p w14:paraId="138F0994" w14:textId="77777777" w:rsidR="003A2742" w:rsidRDefault="003A2742" w:rsidP="00C756F6"/>
        </w:tc>
      </w:tr>
      <w:tr w:rsidR="005960DE" w14:paraId="4E1CC398" w14:textId="77777777" w:rsidTr="001D094F">
        <w:tc>
          <w:tcPr>
            <w:tcW w:w="918" w:type="dxa"/>
          </w:tcPr>
          <w:p w14:paraId="4EFB7721" w14:textId="59C3575E" w:rsidR="003A2742" w:rsidRDefault="00C2750B" w:rsidP="00C756F6">
            <w:r>
              <w:t>6</w:t>
            </w:r>
          </w:p>
        </w:tc>
        <w:tc>
          <w:tcPr>
            <w:tcW w:w="6246" w:type="dxa"/>
          </w:tcPr>
          <w:p w14:paraId="2015FCA4" w14:textId="68F669EC" w:rsidR="003A2742" w:rsidRPr="00255F80" w:rsidRDefault="00102857" w:rsidP="006234BA">
            <w:pPr>
              <w:jc w:val="both"/>
            </w:pPr>
            <w:r>
              <w:t>Daily Cash Report</w:t>
            </w:r>
          </w:p>
        </w:tc>
        <w:tc>
          <w:tcPr>
            <w:tcW w:w="734" w:type="dxa"/>
          </w:tcPr>
          <w:p w14:paraId="0689D648" w14:textId="77777777" w:rsidR="003A2742" w:rsidRDefault="003A2742" w:rsidP="00C756F6"/>
        </w:tc>
        <w:tc>
          <w:tcPr>
            <w:tcW w:w="617" w:type="dxa"/>
          </w:tcPr>
          <w:p w14:paraId="70EE2C32" w14:textId="77777777" w:rsidR="003A2742" w:rsidRDefault="003A2742" w:rsidP="00C756F6"/>
        </w:tc>
        <w:tc>
          <w:tcPr>
            <w:tcW w:w="728" w:type="dxa"/>
          </w:tcPr>
          <w:p w14:paraId="7C226229" w14:textId="77777777" w:rsidR="003A2742" w:rsidRDefault="003A2742" w:rsidP="00C756F6"/>
        </w:tc>
      </w:tr>
      <w:tr w:rsidR="009B7D56" w14:paraId="25B34594" w14:textId="77777777" w:rsidTr="001D094F">
        <w:tc>
          <w:tcPr>
            <w:tcW w:w="918" w:type="dxa"/>
          </w:tcPr>
          <w:p w14:paraId="62847082" w14:textId="714C6C9D" w:rsidR="00102857" w:rsidRDefault="00EF2675" w:rsidP="00C756F6">
            <w:r>
              <w:t>7</w:t>
            </w:r>
          </w:p>
        </w:tc>
        <w:tc>
          <w:tcPr>
            <w:tcW w:w="6246" w:type="dxa"/>
          </w:tcPr>
          <w:p w14:paraId="0DDD1960" w14:textId="583782BE" w:rsidR="00102857" w:rsidRDefault="00102857" w:rsidP="006234BA">
            <w:pPr>
              <w:jc w:val="both"/>
            </w:pPr>
            <w:r>
              <w:t>Counter Close</w:t>
            </w:r>
          </w:p>
        </w:tc>
        <w:tc>
          <w:tcPr>
            <w:tcW w:w="734" w:type="dxa"/>
          </w:tcPr>
          <w:p w14:paraId="76232BCC" w14:textId="77777777" w:rsidR="00102857" w:rsidRDefault="00102857" w:rsidP="00C756F6"/>
        </w:tc>
        <w:tc>
          <w:tcPr>
            <w:tcW w:w="617" w:type="dxa"/>
          </w:tcPr>
          <w:p w14:paraId="3E542C97" w14:textId="77777777" w:rsidR="00102857" w:rsidRDefault="00102857" w:rsidP="00C756F6"/>
        </w:tc>
        <w:tc>
          <w:tcPr>
            <w:tcW w:w="728" w:type="dxa"/>
          </w:tcPr>
          <w:p w14:paraId="3E3F83E2" w14:textId="77777777" w:rsidR="00102857" w:rsidRDefault="00102857" w:rsidP="00C756F6"/>
        </w:tc>
      </w:tr>
      <w:tr w:rsidR="009B7D56" w14:paraId="5B6BD227" w14:textId="77777777" w:rsidTr="001D094F">
        <w:tc>
          <w:tcPr>
            <w:tcW w:w="918" w:type="dxa"/>
          </w:tcPr>
          <w:p w14:paraId="3658A8B5" w14:textId="06AC89F6" w:rsidR="00102857" w:rsidRDefault="00EF2675" w:rsidP="00C756F6">
            <w:r>
              <w:t>8</w:t>
            </w:r>
          </w:p>
        </w:tc>
        <w:tc>
          <w:tcPr>
            <w:tcW w:w="6246" w:type="dxa"/>
          </w:tcPr>
          <w:p w14:paraId="024CFC21" w14:textId="67F3E97C" w:rsidR="00102857" w:rsidRDefault="00102857" w:rsidP="006234BA">
            <w:pPr>
              <w:jc w:val="both"/>
            </w:pPr>
            <w:r>
              <w:t xml:space="preserve">Counter Mapped </w:t>
            </w:r>
            <w:r w:rsidR="00EF2675">
              <w:t>with</w:t>
            </w:r>
            <w:r>
              <w:t xml:space="preserve"> Finance</w:t>
            </w:r>
          </w:p>
        </w:tc>
        <w:tc>
          <w:tcPr>
            <w:tcW w:w="734" w:type="dxa"/>
          </w:tcPr>
          <w:p w14:paraId="5E711F54" w14:textId="77777777" w:rsidR="00102857" w:rsidRDefault="00102857" w:rsidP="00C756F6"/>
        </w:tc>
        <w:tc>
          <w:tcPr>
            <w:tcW w:w="617" w:type="dxa"/>
          </w:tcPr>
          <w:p w14:paraId="34CBD334" w14:textId="77777777" w:rsidR="00102857" w:rsidRDefault="00102857" w:rsidP="00C756F6"/>
        </w:tc>
        <w:tc>
          <w:tcPr>
            <w:tcW w:w="728" w:type="dxa"/>
          </w:tcPr>
          <w:p w14:paraId="0A723BC6" w14:textId="77777777" w:rsidR="00102857" w:rsidRDefault="00102857" w:rsidP="00C756F6"/>
        </w:tc>
      </w:tr>
      <w:tr w:rsidR="009B7D56" w14:paraId="1CC4DF9D" w14:textId="77777777" w:rsidTr="001D094F">
        <w:tc>
          <w:tcPr>
            <w:tcW w:w="918" w:type="dxa"/>
          </w:tcPr>
          <w:p w14:paraId="234E8A92" w14:textId="4B1E53B9" w:rsidR="00102857" w:rsidRDefault="00EF2675" w:rsidP="00C756F6">
            <w:r>
              <w:t>9</w:t>
            </w:r>
          </w:p>
        </w:tc>
        <w:tc>
          <w:tcPr>
            <w:tcW w:w="6246" w:type="dxa"/>
          </w:tcPr>
          <w:p w14:paraId="1726D0BE" w14:textId="1DFA8E1D" w:rsidR="00102857" w:rsidRDefault="00102857" w:rsidP="006234BA">
            <w:pPr>
              <w:jc w:val="both"/>
            </w:pPr>
            <w:r>
              <w:t>Old Cash Report</w:t>
            </w:r>
          </w:p>
        </w:tc>
        <w:tc>
          <w:tcPr>
            <w:tcW w:w="734" w:type="dxa"/>
          </w:tcPr>
          <w:p w14:paraId="4722CA5C" w14:textId="77777777" w:rsidR="00102857" w:rsidRDefault="00102857" w:rsidP="00C756F6"/>
        </w:tc>
        <w:tc>
          <w:tcPr>
            <w:tcW w:w="617" w:type="dxa"/>
          </w:tcPr>
          <w:p w14:paraId="1CBA1440" w14:textId="77777777" w:rsidR="00102857" w:rsidRDefault="00102857" w:rsidP="00C756F6"/>
        </w:tc>
        <w:tc>
          <w:tcPr>
            <w:tcW w:w="728" w:type="dxa"/>
          </w:tcPr>
          <w:p w14:paraId="29A79326" w14:textId="77777777" w:rsidR="00102857" w:rsidRDefault="00102857" w:rsidP="00C756F6"/>
        </w:tc>
      </w:tr>
      <w:tr w:rsidR="009B7D56" w14:paraId="3FC5D164" w14:textId="77777777" w:rsidTr="001D094F">
        <w:tc>
          <w:tcPr>
            <w:tcW w:w="918" w:type="dxa"/>
          </w:tcPr>
          <w:p w14:paraId="35B86DBC" w14:textId="39DD5A53" w:rsidR="00102857" w:rsidRDefault="00EF2675" w:rsidP="00C756F6">
            <w:r>
              <w:t>10</w:t>
            </w:r>
          </w:p>
        </w:tc>
        <w:tc>
          <w:tcPr>
            <w:tcW w:w="6246" w:type="dxa"/>
          </w:tcPr>
          <w:p w14:paraId="7F56A0C8" w14:textId="0AE43724" w:rsidR="00102857" w:rsidRDefault="00102857" w:rsidP="006234BA">
            <w:pPr>
              <w:jc w:val="both"/>
            </w:pPr>
            <w:r>
              <w:t>Services Setup</w:t>
            </w:r>
          </w:p>
        </w:tc>
        <w:tc>
          <w:tcPr>
            <w:tcW w:w="734" w:type="dxa"/>
          </w:tcPr>
          <w:p w14:paraId="3963108B" w14:textId="77777777" w:rsidR="00102857" w:rsidRDefault="00102857" w:rsidP="00C756F6"/>
        </w:tc>
        <w:tc>
          <w:tcPr>
            <w:tcW w:w="617" w:type="dxa"/>
          </w:tcPr>
          <w:p w14:paraId="287E6FF3" w14:textId="77777777" w:rsidR="00102857" w:rsidRDefault="00102857" w:rsidP="00C756F6"/>
        </w:tc>
        <w:tc>
          <w:tcPr>
            <w:tcW w:w="728" w:type="dxa"/>
          </w:tcPr>
          <w:p w14:paraId="159993BF" w14:textId="77777777" w:rsidR="00102857" w:rsidRDefault="00102857" w:rsidP="00C756F6"/>
        </w:tc>
      </w:tr>
      <w:tr w:rsidR="009B7D56" w14:paraId="23B2FBF0" w14:textId="77777777" w:rsidTr="001D094F">
        <w:tc>
          <w:tcPr>
            <w:tcW w:w="918" w:type="dxa"/>
          </w:tcPr>
          <w:p w14:paraId="2D4ADAE1" w14:textId="79CBBE81" w:rsidR="00102857" w:rsidRDefault="00EF2675" w:rsidP="00C756F6">
            <w:r>
              <w:t>11</w:t>
            </w:r>
          </w:p>
        </w:tc>
        <w:tc>
          <w:tcPr>
            <w:tcW w:w="6246" w:type="dxa"/>
          </w:tcPr>
          <w:p w14:paraId="2BBBBB56" w14:textId="6587D7E2" w:rsidR="00102857" w:rsidRDefault="00102857" w:rsidP="006234BA">
            <w:pPr>
              <w:jc w:val="both"/>
            </w:pPr>
            <w:r>
              <w:t>Services Rates</w:t>
            </w:r>
          </w:p>
        </w:tc>
        <w:tc>
          <w:tcPr>
            <w:tcW w:w="734" w:type="dxa"/>
          </w:tcPr>
          <w:p w14:paraId="5C0EA4A9" w14:textId="77777777" w:rsidR="00102857" w:rsidRDefault="00102857" w:rsidP="00C756F6"/>
        </w:tc>
        <w:tc>
          <w:tcPr>
            <w:tcW w:w="617" w:type="dxa"/>
          </w:tcPr>
          <w:p w14:paraId="38CFE01B" w14:textId="77777777" w:rsidR="00102857" w:rsidRDefault="00102857" w:rsidP="00C756F6"/>
        </w:tc>
        <w:tc>
          <w:tcPr>
            <w:tcW w:w="728" w:type="dxa"/>
          </w:tcPr>
          <w:p w14:paraId="19D53730" w14:textId="77777777" w:rsidR="00102857" w:rsidRDefault="00102857" w:rsidP="00C756F6"/>
        </w:tc>
      </w:tr>
      <w:tr w:rsidR="009B7D56" w14:paraId="7BD45CE5" w14:textId="77777777" w:rsidTr="001D094F">
        <w:tc>
          <w:tcPr>
            <w:tcW w:w="918" w:type="dxa"/>
          </w:tcPr>
          <w:p w14:paraId="3103D6B4" w14:textId="2022A8CC" w:rsidR="00102857" w:rsidRDefault="00EF2675" w:rsidP="00C756F6">
            <w:r>
              <w:t>12</w:t>
            </w:r>
          </w:p>
        </w:tc>
        <w:tc>
          <w:tcPr>
            <w:tcW w:w="6246" w:type="dxa"/>
          </w:tcPr>
          <w:p w14:paraId="7B5082FE" w14:textId="04C61303" w:rsidR="00102857" w:rsidRDefault="00102857" w:rsidP="006234BA">
            <w:pPr>
              <w:jc w:val="both"/>
            </w:pPr>
            <w:r>
              <w:t xml:space="preserve">Add New Services &amp; Map </w:t>
            </w:r>
            <w:r w:rsidR="00EF2675">
              <w:t>with</w:t>
            </w:r>
            <w:r>
              <w:t xml:space="preserve"> Doctor</w:t>
            </w:r>
          </w:p>
        </w:tc>
        <w:tc>
          <w:tcPr>
            <w:tcW w:w="734" w:type="dxa"/>
          </w:tcPr>
          <w:p w14:paraId="5ABE45AE" w14:textId="77777777" w:rsidR="00102857" w:rsidRDefault="00102857" w:rsidP="00C756F6"/>
        </w:tc>
        <w:tc>
          <w:tcPr>
            <w:tcW w:w="617" w:type="dxa"/>
          </w:tcPr>
          <w:p w14:paraId="50840458" w14:textId="77777777" w:rsidR="00102857" w:rsidRDefault="00102857" w:rsidP="00C756F6"/>
        </w:tc>
        <w:tc>
          <w:tcPr>
            <w:tcW w:w="728" w:type="dxa"/>
          </w:tcPr>
          <w:p w14:paraId="73A77F87" w14:textId="77777777" w:rsidR="00102857" w:rsidRDefault="00102857" w:rsidP="00C756F6"/>
        </w:tc>
      </w:tr>
    </w:tbl>
    <w:p w14:paraId="4E50E570" w14:textId="6FD5AD03" w:rsidR="0049565E" w:rsidRDefault="0049565E" w:rsidP="00C756F6"/>
    <w:p w14:paraId="735B50DC" w14:textId="5A48B1AD" w:rsidR="0049565E" w:rsidRDefault="0049565E" w:rsidP="00C756F6"/>
    <w:p w14:paraId="6B86A98C" w14:textId="162E292A" w:rsidR="009B07AC" w:rsidRDefault="009B07AC" w:rsidP="006234BA">
      <w:pPr>
        <w:jc w:val="both"/>
      </w:pPr>
      <w:r w:rsidRPr="009B07AC">
        <w:t>If &lt;50, Please Explain Briefly</w:t>
      </w:r>
    </w:p>
    <w:p w14:paraId="0E2C9881" w14:textId="5CBEA96B" w:rsidR="00430BCF" w:rsidRDefault="00430BCF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4035AB" w14:paraId="6B84BDCB" w14:textId="77777777" w:rsidTr="004035AB">
        <w:tc>
          <w:tcPr>
            <w:tcW w:w="9243" w:type="dxa"/>
            <w:shd w:val="clear" w:color="auto" w:fill="002060"/>
          </w:tcPr>
          <w:p w14:paraId="6687318C" w14:textId="3A055FB0" w:rsidR="004035AB" w:rsidRPr="004035AB" w:rsidRDefault="004035AB" w:rsidP="006234BA">
            <w:pPr>
              <w:jc w:val="both"/>
            </w:pPr>
            <w:r w:rsidRPr="004035AB">
              <w:t>Attached Pages References (If any):</w:t>
            </w:r>
          </w:p>
        </w:tc>
      </w:tr>
      <w:tr w:rsidR="004035AB" w14:paraId="590AC67D" w14:textId="77777777" w:rsidTr="004035AB">
        <w:tc>
          <w:tcPr>
            <w:tcW w:w="9243" w:type="dxa"/>
          </w:tcPr>
          <w:p w14:paraId="7B84B50E" w14:textId="77777777" w:rsidR="004035AB" w:rsidRDefault="004035AB" w:rsidP="00C756F6"/>
          <w:p w14:paraId="6DAE7AEE" w14:textId="77777777" w:rsidR="004035AB" w:rsidRDefault="004035AB" w:rsidP="00C756F6"/>
          <w:p w14:paraId="2D7B39BE" w14:textId="77777777" w:rsidR="004035AB" w:rsidRDefault="004035AB" w:rsidP="00C756F6"/>
          <w:p w14:paraId="709AE976" w14:textId="77777777" w:rsidR="004035AB" w:rsidRDefault="004035AB" w:rsidP="00C756F6"/>
          <w:p w14:paraId="5E721133" w14:textId="4BEA2504" w:rsidR="004035AB" w:rsidRDefault="004035AB" w:rsidP="00C756F6"/>
        </w:tc>
      </w:tr>
    </w:tbl>
    <w:p w14:paraId="19766815" w14:textId="5C725C0E" w:rsidR="00430BCF" w:rsidRDefault="00430BCF" w:rsidP="00C756F6"/>
    <w:p w14:paraId="2A427A20" w14:textId="390CB575" w:rsidR="00561BF0" w:rsidRDefault="00561BF0" w:rsidP="00C756F6"/>
    <w:p w14:paraId="633BD7AC" w14:textId="77777777" w:rsidR="00561BF0" w:rsidRPr="00561BF0" w:rsidRDefault="00561BF0" w:rsidP="00C756F6"/>
    <w:p w14:paraId="209E452A" w14:textId="77777777" w:rsidR="00561BF0" w:rsidRPr="00561BF0" w:rsidRDefault="00561BF0" w:rsidP="00C756F6"/>
    <w:p w14:paraId="379A08D2" w14:textId="15698428" w:rsidR="00561BF0" w:rsidRDefault="00561BF0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A45D1F" w14:paraId="2FD3316A" w14:textId="77777777" w:rsidTr="001F7357">
        <w:tc>
          <w:tcPr>
            <w:tcW w:w="4621" w:type="dxa"/>
          </w:tcPr>
          <w:p w14:paraId="27723892" w14:textId="2B62241F" w:rsidR="00A45D1F" w:rsidRDefault="00A45D1F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09098030" w14:textId="03C391AB" w:rsidR="00A45D1F" w:rsidRPr="00A45D1F" w:rsidRDefault="00D953F2" w:rsidP="00C756F6">
            <w:r>
              <w:t xml:space="preserve">Alkhidmat Al-Razzi </w:t>
            </w:r>
          </w:p>
          <w:p w14:paraId="63F1017E" w14:textId="093A4D5F" w:rsidR="00A45D1F" w:rsidRPr="00A45D1F" w:rsidRDefault="00A45D1F" w:rsidP="00C756F6">
            <w:pPr>
              <w:rPr>
                <w:sz w:val="24"/>
                <w:szCs w:val="24"/>
              </w:rPr>
            </w:pPr>
            <w:r w:rsidRPr="00A45D1F">
              <w:t>Hospital</w:t>
            </w:r>
            <w:r w:rsidR="00D953F2">
              <w:t xml:space="preserve"> –Rawalpindi</w:t>
            </w:r>
          </w:p>
        </w:tc>
      </w:tr>
      <w:tr w:rsidR="00A45D1F" w14:paraId="199A11C9" w14:textId="77777777" w:rsidTr="001F7357">
        <w:tc>
          <w:tcPr>
            <w:tcW w:w="4621" w:type="dxa"/>
          </w:tcPr>
          <w:p w14:paraId="541B85E6" w14:textId="39618073" w:rsidR="00A45D1F" w:rsidRDefault="00B81F28" w:rsidP="00C756F6">
            <w:r>
              <w:br/>
            </w:r>
            <w:r w:rsidR="00A45D1F">
              <w:t>Designation: ___________________________</w:t>
            </w:r>
          </w:p>
        </w:tc>
        <w:tc>
          <w:tcPr>
            <w:tcW w:w="4622" w:type="dxa"/>
            <w:vMerge/>
          </w:tcPr>
          <w:p w14:paraId="3EECB2F4" w14:textId="77777777" w:rsidR="00A45D1F" w:rsidRDefault="00A45D1F" w:rsidP="00C756F6"/>
        </w:tc>
      </w:tr>
      <w:tr w:rsidR="00A45D1F" w14:paraId="64D572B3" w14:textId="77777777" w:rsidTr="001F7357">
        <w:tc>
          <w:tcPr>
            <w:tcW w:w="4621" w:type="dxa"/>
          </w:tcPr>
          <w:p w14:paraId="67214C76" w14:textId="77777777" w:rsidR="00A45D1F" w:rsidRDefault="00A45D1F" w:rsidP="00C756F6"/>
          <w:p w14:paraId="46A90903" w14:textId="6DDBC24D" w:rsidR="00A45D1F" w:rsidRDefault="00A45D1F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5DCB8C62" w14:textId="77777777" w:rsidR="00A45D1F" w:rsidRDefault="00A45D1F" w:rsidP="00C756F6"/>
        </w:tc>
      </w:tr>
    </w:tbl>
    <w:p w14:paraId="0BFFB406" w14:textId="443F6759" w:rsidR="002D65FC" w:rsidRDefault="00561BF0" w:rsidP="00C756F6">
      <w:r>
        <w:tab/>
      </w:r>
    </w:p>
    <w:p w14:paraId="048E58E4" w14:textId="25EC340E" w:rsidR="00561BF0" w:rsidRDefault="00561BF0" w:rsidP="00C756F6"/>
    <w:p w14:paraId="7195C59D" w14:textId="30EECCEA" w:rsidR="00764F36" w:rsidRDefault="00764F36" w:rsidP="00C756F6"/>
    <w:p w14:paraId="5437FF5A" w14:textId="0EC0AD35" w:rsidR="00764F36" w:rsidRDefault="00764F36" w:rsidP="00C756F6"/>
    <w:p w14:paraId="214C1893" w14:textId="116C2EB7" w:rsidR="00764F36" w:rsidRPr="00973C6A" w:rsidRDefault="00764F36" w:rsidP="00C756F6">
      <w:r>
        <w:lastRenderedPageBreak/>
        <w:t xml:space="preserve">WALK – IN </w:t>
      </w:r>
      <w:r w:rsidRPr="00973C6A">
        <w:t>PATIENT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764F36" w14:paraId="3F10BA50" w14:textId="77777777" w:rsidTr="00D86FEA">
        <w:tc>
          <w:tcPr>
            <w:tcW w:w="918" w:type="dxa"/>
            <w:shd w:val="clear" w:color="auto" w:fill="002060"/>
            <w:vAlign w:val="center"/>
          </w:tcPr>
          <w:p w14:paraId="7F5794AB" w14:textId="77777777" w:rsidR="00764F36" w:rsidRDefault="00764F36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5DEF5915" w14:textId="77777777" w:rsidR="00764F36" w:rsidRDefault="00764F36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4239694C" w14:textId="77777777" w:rsidR="00764F36" w:rsidRDefault="00764F36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2F896D50" w14:textId="77777777" w:rsidR="00764F36" w:rsidRDefault="00764F36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463374B2" w14:textId="77777777" w:rsidR="00764F36" w:rsidRDefault="00764F36" w:rsidP="00C756F6">
            <w:r>
              <w:t>100%</w:t>
            </w:r>
          </w:p>
        </w:tc>
      </w:tr>
      <w:tr w:rsidR="00764F36" w14:paraId="321BDF83" w14:textId="77777777" w:rsidTr="00D86FEA">
        <w:tc>
          <w:tcPr>
            <w:tcW w:w="918" w:type="dxa"/>
          </w:tcPr>
          <w:p w14:paraId="7FC86D3E" w14:textId="77777777" w:rsidR="00764F36" w:rsidRDefault="00764F36" w:rsidP="00C756F6">
            <w:r>
              <w:t>1</w:t>
            </w:r>
          </w:p>
        </w:tc>
        <w:tc>
          <w:tcPr>
            <w:tcW w:w="6246" w:type="dxa"/>
          </w:tcPr>
          <w:p w14:paraId="4713F017" w14:textId="77777777" w:rsidR="00764F36" w:rsidRPr="00BC4AE4" w:rsidRDefault="00764F36" w:rsidP="00C756F6">
            <w:r w:rsidRPr="00BC4AE4">
              <w:t>Patient Registration</w:t>
            </w:r>
          </w:p>
        </w:tc>
        <w:tc>
          <w:tcPr>
            <w:tcW w:w="734" w:type="dxa"/>
          </w:tcPr>
          <w:p w14:paraId="62EE72E7" w14:textId="77777777" w:rsidR="00764F36" w:rsidRDefault="00764F36" w:rsidP="00C756F6"/>
        </w:tc>
        <w:tc>
          <w:tcPr>
            <w:tcW w:w="617" w:type="dxa"/>
          </w:tcPr>
          <w:p w14:paraId="70BAEBDF" w14:textId="77777777" w:rsidR="00764F36" w:rsidRDefault="00764F36" w:rsidP="00C756F6"/>
        </w:tc>
        <w:tc>
          <w:tcPr>
            <w:tcW w:w="728" w:type="dxa"/>
          </w:tcPr>
          <w:p w14:paraId="4DF7AFB0" w14:textId="77777777" w:rsidR="00764F36" w:rsidRDefault="00764F36" w:rsidP="00C756F6"/>
        </w:tc>
      </w:tr>
      <w:tr w:rsidR="00764F36" w14:paraId="53DEAE7F" w14:textId="77777777" w:rsidTr="00D86FEA">
        <w:tc>
          <w:tcPr>
            <w:tcW w:w="918" w:type="dxa"/>
          </w:tcPr>
          <w:p w14:paraId="725A5FA1" w14:textId="77777777" w:rsidR="00764F36" w:rsidRDefault="00764F36" w:rsidP="00C756F6">
            <w:r>
              <w:t>2</w:t>
            </w:r>
          </w:p>
        </w:tc>
        <w:tc>
          <w:tcPr>
            <w:tcW w:w="6246" w:type="dxa"/>
          </w:tcPr>
          <w:p w14:paraId="1013A8CA" w14:textId="77777777" w:rsidR="00764F36" w:rsidRPr="00BC4AE4" w:rsidRDefault="00764F36" w:rsidP="00C756F6">
            <w:r w:rsidRPr="00BC4AE4">
              <w:t>Doctors Mapping</w:t>
            </w:r>
          </w:p>
        </w:tc>
        <w:tc>
          <w:tcPr>
            <w:tcW w:w="734" w:type="dxa"/>
          </w:tcPr>
          <w:p w14:paraId="5D3F0640" w14:textId="77777777" w:rsidR="00764F36" w:rsidRDefault="00764F36" w:rsidP="00C756F6"/>
        </w:tc>
        <w:tc>
          <w:tcPr>
            <w:tcW w:w="617" w:type="dxa"/>
          </w:tcPr>
          <w:p w14:paraId="55DFC048" w14:textId="77777777" w:rsidR="00764F36" w:rsidRDefault="00764F36" w:rsidP="00C756F6"/>
        </w:tc>
        <w:tc>
          <w:tcPr>
            <w:tcW w:w="728" w:type="dxa"/>
          </w:tcPr>
          <w:p w14:paraId="03E06DBD" w14:textId="77777777" w:rsidR="00764F36" w:rsidRDefault="00764F36" w:rsidP="00C756F6"/>
        </w:tc>
      </w:tr>
      <w:tr w:rsidR="00764F36" w14:paraId="5EA9E253" w14:textId="77777777" w:rsidTr="00D86FEA">
        <w:tc>
          <w:tcPr>
            <w:tcW w:w="918" w:type="dxa"/>
          </w:tcPr>
          <w:p w14:paraId="20D918E1" w14:textId="77777777" w:rsidR="00764F36" w:rsidRDefault="00764F36" w:rsidP="00C756F6">
            <w:r>
              <w:t>3</w:t>
            </w:r>
          </w:p>
        </w:tc>
        <w:tc>
          <w:tcPr>
            <w:tcW w:w="6246" w:type="dxa"/>
          </w:tcPr>
          <w:p w14:paraId="439C21F1" w14:textId="77777777" w:rsidR="00764F36" w:rsidRPr="00BC4AE4" w:rsidRDefault="00764F36" w:rsidP="00C756F6">
            <w:r w:rsidRPr="00BC4AE4">
              <w:t>Registration Fee Collection</w:t>
            </w:r>
          </w:p>
        </w:tc>
        <w:tc>
          <w:tcPr>
            <w:tcW w:w="734" w:type="dxa"/>
          </w:tcPr>
          <w:p w14:paraId="57CEE8DA" w14:textId="77777777" w:rsidR="00764F36" w:rsidRDefault="00764F36" w:rsidP="00C756F6"/>
        </w:tc>
        <w:tc>
          <w:tcPr>
            <w:tcW w:w="617" w:type="dxa"/>
          </w:tcPr>
          <w:p w14:paraId="37C7C5EB" w14:textId="77777777" w:rsidR="00764F36" w:rsidRDefault="00764F36" w:rsidP="00C756F6"/>
        </w:tc>
        <w:tc>
          <w:tcPr>
            <w:tcW w:w="728" w:type="dxa"/>
          </w:tcPr>
          <w:p w14:paraId="0600903B" w14:textId="77777777" w:rsidR="00764F36" w:rsidRDefault="00764F36" w:rsidP="00C756F6"/>
        </w:tc>
      </w:tr>
      <w:tr w:rsidR="00764F36" w14:paraId="6C5A1F4B" w14:textId="77777777" w:rsidTr="00D86FEA">
        <w:tc>
          <w:tcPr>
            <w:tcW w:w="918" w:type="dxa"/>
          </w:tcPr>
          <w:p w14:paraId="365C8184" w14:textId="77777777" w:rsidR="00764F36" w:rsidRDefault="00764F36" w:rsidP="00C756F6">
            <w:r>
              <w:t>4</w:t>
            </w:r>
          </w:p>
        </w:tc>
        <w:tc>
          <w:tcPr>
            <w:tcW w:w="6246" w:type="dxa"/>
          </w:tcPr>
          <w:p w14:paraId="15E165FE" w14:textId="77777777" w:rsidR="00764F36" w:rsidRPr="00BC4AE4" w:rsidRDefault="00764F36" w:rsidP="00C756F6">
            <w:r w:rsidRPr="00BC4AE4">
              <w:t>Manage Department (Mapping)</w:t>
            </w:r>
          </w:p>
        </w:tc>
        <w:tc>
          <w:tcPr>
            <w:tcW w:w="734" w:type="dxa"/>
          </w:tcPr>
          <w:p w14:paraId="03128E3B" w14:textId="77777777" w:rsidR="00764F36" w:rsidRDefault="00764F36" w:rsidP="00C756F6"/>
        </w:tc>
        <w:tc>
          <w:tcPr>
            <w:tcW w:w="617" w:type="dxa"/>
          </w:tcPr>
          <w:p w14:paraId="79E70F73" w14:textId="77777777" w:rsidR="00764F36" w:rsidRDefault="00764F36" w:rsidP="00C756F6"/>
        </w:tc>
        <w:tc>
          <w:tcPr>
            <w:tcW w:w="728" w:type="dxa"/>
          </w:tcPr>
          <w:p w14:paraId="30489A74" w14:textId="77777777" w:rsidR="00764F36" w:rsidRDefault="00764F36" w:rsidP="00C756F6"/>
        </w:tc>
      </w:tr>
      <w:tr w:rsidR="00764F36" w14:paraId="3EC30639" w14:textId="77777777" w:rsidTr="00D86FEA">
        <w:tc>
          <w:tcPr>
            <w:tcW w:w="918" w:type="dxa"/>
          </w:tcPr>
          <w:p w14:paraId="586F6134" w14:textId="77777777" w:rsidR="00764F36" w:rsidRDefault="00764F36" w:rsidP="00C756F6">
            <w:r>
              <w:t>5</w:t>
            </w:r>
          </w:p>
        </w:tc>
        <w:tc>
          <w:tcPr>
            <w:tcW w:w="6246" w:type="dxa"/>
          </w:tcPr>
          <w:p w14:paraId="43F0E387" w14:textId="77777777" w:rsidR="00764F36" w:rsidRPr="00BC4AE4" w:rsidRDefault="00764F36" w:rsidP="00C756F6">
            <w:r w:rsidRPr="00BC4AE4">
              <w:t>Patient Billing</w:t>
            </w:r>
          </w:p>
        </w:tc>
        <w:tc>
          <w:tcPr>
            <w:tcW w:w="734" w:type="dxa"/>
          </w:tcPr>
          <w:p w14:paraId="0B559181" w14:textId="77777777" w:rsidR="00764F36" w:rsidRDefault="00764F36" w:rsidP="00C756F6"/>
        </w:tc>
        <w:tc>
          <w:tcPr>
            <w:tcW w:w="617" w:type="dxa"/>
          </w:tcPr>
          <w:p w14:paraId="6CBBC512" w14:textId="77777777" w:rsidR="00764F36" w:rsidRDefault="00764F36" w:rsidP="00C756F6"/>
        </w:tc>
        <w:tc>
          <w:tcPr>
            <w:tcW w:w="728" w:type="dxa"/>
          </w:tcPr>
          <w:p w14:paraId="7A84411E" w14:textId="77777777" w:rsidR="00764F36" w:rsidRDefault="00764F36" w:rsidP="00C756F6"/>
        </w:tc>
      </w:tr>
      <w:tr w:rsidR="00764F36" w14:paraId="09F2FC98" w14:textId="77777777" w:rsidTr="00D86FEA">
        <w:tc>
          <w:tcPr>
            <w:tcW w:w="918" w:type="dxa"/>
          </w:tcPr>
          <w:p w14:paraId="5AD288F4" w14:textId="77777777" w:rsidR="00764F36" w:rsidRDefault="00764F36" w:rsidP="00C756F6">
            <w:r>
              <w:t>6</w:t>
            </w:r>
          </w:p>
        </w:tc>
        <w:tc>
          <w:tcPr>
            <w:tcW w:w="6246" w:type="dxa"/>
          </w:tcPr>
          <w:p w14:paraId="59DCE715" w14:textId="77777777" w:rsidR="00764F36" w:rsidRPr="00BC4AE4" w:rsidRDefault="00764F36" w:rsidP="00C756F6">
            <w:r w:rsidRPr="00BC4AE4">
              <w:t>Daily Cash Report</w:t>
            </w:r>
          </w:p>
        </w:tc>
        <w:tc>
          <w:tcPr>
            <w:tcW w:w="734" w:type="dxa"/>
          </w:tcPr>
          <w:p w14:paraId="0A9A06CB" w14:textId="77777777" w:rsidR="00764F36" w:rsidRDefault="00764F36" w:rsidP="00C756F6"/>
        </w:tc>
        <w:tc>
          <w:tcPr>
            <w:tcW w:w="617" w:type="dxa"/>
          </w:tcPr>
          <w:p w14:paraId="52035E61" w14:textId="77777777" w:rsidR="00764F36" w:rsidRDefault="00764F36" w:rsidP="00C756F6"/>
        </w:tc>
        <w:tc>
          <w:tcPr>
            <w:tcW w:w="728" w:type="dxa"/>
          </w:tcPr>
          <w:p w14:paraId="664897C3" w14:textId="77777777" w:rsidR="00764F36" w:rsidRDefault="00764F36" w:rsidP="00C756F6"/>
        </w:tc>
      </w:tr>
      <w:tr w:rsidR="00764F36" w14:paraId="447A46BD" w14:textId="77777777" w:rsidTr="00D86FEA">
        <w:tc>
          <w:tcPr>
            <w:tcW w:w="918" w:type="dxa"/>
          </w:tcPr>
          <w:p w14:paraId="49D10426" w14:textId="77777777" w:rsidR="00764F36" w:rsidRDefault="00764F36" w:rsidP="00C756F6">
            <w:r>
              <w:t>7</w:t>
            </w:r>
          </w:p>
        </w:tc>
        <w:tc>
          <w:tcPr>
            <w:tcW w:w="6246" w:type="dxa"/>
          </w:tcPr>
          <w:p w14:paraId="7298F0BB" w14:textId="77777777" w:rsidR="00764F36" w:rsidRPr="00BC4AE4" w:rsidRDefault="00764F36" w:rsidP="00C756F6">
            <w:r w:rsidRPr="00BC4AE4">
              <w:t>Counter Close</w:t>
            </w:r>
          </w:p>
        </w:tc>
        <w:tc>
          <w:tcPr>
            <w:tcW w:w="734" w:type="dxa"/>
          </w:tcPr>
          <w:p w14:paraId="70582859" w14:textId="77777777" w:rsidR="00764F36" w:rsidRDefault="00764F36" w:rsidP="00C756F6"/>
        </w:tc>
        <w:tc>
          <w:tcPr>
            <w:tcW w:w="617" w:type="dxa"/>
          </w:tcPr>
          <w:p w14:paraId="0110C643" w14:textId="77777777" w:rsidR="00764F36" w:rsidRDefault="00764F36" w:rsidP="00C756F6"/>
        </w:tc>
        <w:tc>
          <w:tcPr>
            <w:tcW w:w="728" w:type="dxa"/>
          </w:tcPr>
          <w:p w14:paraId="7B92A96A" w14:textId="77777777" w:rsidR="00764F36" w:rsidRDefault="00764F36" w:rsidP="00C756F6"/>
        </w:tc>
      </w:tr>
      <w:tr w:rsidR="00764F36" w14:paraId="4D0C7D9B" w14:textId="77777777" w:rsidTr="00D86FEA">
        <w:tc>
          <w:tcPr>
            <w:tcW w:w="918" w:type="dxa"/>
          </w:tcPr>
          <w:p w14:paraId="21F89003" w14:textId="77777777" w:rsidR="00764F36" w:rsidRDefault="00764F36" w:rsidP="00C756F6">
            <w:r>
              <w:t>8</w:t>
            </w:r>
          </w:p>
        </w:tc>
        <w:tc>
          <w:tcPr>
            <w:tcW w:w="6246" w:type="dxa"/>
          </w:tcPr>
          <w:p w14:paraId="57B98447" w14:textId="77777777" w:rsidR="00764F36" w:rsidRPr="00BC4AE4" w:rsidRDefault="00764F36" w:rsidP="00C756F6">
            <w:r w:rsidRPr="00BC4AE4">
              <w:t>Counter Mapped with Finance</w:t>
            </w:r>
          </w:p>
        </w:tc>
        <w:tc>
          <w:tcPr>
            <w:tcW w:w="734" w:type="dxa"/>
          </w:tcPr>
          <w:p w14:paraId="031472AF" w14:textId="77777777" w:rsidR="00764F36" w:rsidRDefault="00764F36" w:rsidP="00C756F6"/>
        </w:tc>
        <w:tc>
          <w:tcPr>
            <w:tcW w:w="617" w:type="dxa"/>
          </w:tcPr>
          <w:p w14:paraId="428063B7" w14:textId="77777777" w:rsidR="00764F36" w:rsidRDefault="00764F36" w:rsidP="00C756F6"/>
        </w:tc>
        <w:tc>
          <w:tcPr>
            <w:tcW w:w="728" w:type="dxa"/>
          </w:tcPr>
          <w:p w14:paraId="527E298A" w14:textId="77777777" w:rsidR="00764F36" w:rsidRDefault="00764F36" w:rsidP="00C756F6"/>
        </w:tc>
      </w:tr>
      <w:tr w:rsidR="00764F36" w14:paraId="133BEF0F" w14:textId="77777777" w:rsidTr="00D86FEA">
        <w:tc>
          <w:tcPr>
            <w:tcW w:w="918" w:type="dxa"/>
          </w:tcPr>
          <w:p w14:paraId="733B816A" w14:textId="77777777" w:rsidR="00764F36" w:rsidRDefault="00764F36" w:rsidP="00C756F6">
            <w:r>
              <w:t>9</w:t>
            </w:r>
          </w:p>
        </w:tc>
        <w:tc>
          <w:tcPr>
            <w:tcW w:w="6246" w:type="dxa"/>
          </w:tcPr>
          <w:p w14:paraId="4CE0C51B" w14:textId="77777777" w:rsidR="00764F36" w:rsidRPr="00BC4AE4" w:rsidRDefault="00764F36" w:rsidP="00C756F6">
            <w:r w:rsidRPr="00BC4AE4">
              <w:t>Old Cash Report</w:t>
            </w:r>
          </w:p>
        </w:tc>
        <w:tc>
          <w:tcPr>
            <w:tcW w:w="734" w:type="dxa"/>
          </w:tcPr>
          <w:p w14:paraId="65F6718D" w14:textId="77777777" w:rsidR="00764F36" w:rsidRDefault="00764F36" w:rsidP="00C756F6"/>
        </w:tc>
        <w:tc>
          <w:tcPr>
            <w:tcW w:w="617" w:type="dxa"/>
          </w:tcPr>
          <w:p w14:paraId="3A6F18C5" w14:textId="77777777" w:rsidR="00764F36" w:rsidRDefault="00764F36" w:rsidP="00C756F6"/>
        </w:tc>
        <w:tc>
          <w:tcPr>
            <w:tcW w:w="728" w:type="dxa"/>
          </w:tcPr>
          <w:p w14:paraId="531622A5" w14:textId="77777777" w:rsidR="00764F36" w:rsidRDefault="00764F36" w:rsidP="00C756F6"/>
        </w:tc>
      </w:tr>
      <w:tr w:rsidR="00764F36" w14:paraId="59C123CF" w14:textId="77777777" w:rsidTr="00D86FEA">
        <w:tc>
          <w:tcPr>
            <w:tcW w:w="918" w:type="dxa"/>
          </w:tcPr>
          <w:p w14:paraId="7D4EC120" w14:textId="77777777" w:rsidR="00764F36" w:rsidRDefault="00764F36" w:rsidP="00C756F6">
            <w:r>
              <w:t>10</w:t>
            </w:r>
          </w:p>
        </w:tc>
        <w:tc>
          <w:tcPr>
            <w:tcW w:w="6246" w:type="dxa"/>
          </w:tcPr>
          <w:p w14:paraId="5153EF0C" w14:textId="77777777" w:rsidR="00764F36" w:rsidRPr="00BC4AE4" w:rsidRDefault="00764F36" w:rsidP="00C756F6">
            <w:r w:rsidRPr="00BC4AE4">
              <w:t>Services Setup</w:t>
            </w:r>
          </w:p>
        </w:tc>
        <w:tc>
          <w:tcPr>
            <w:tcW w:w="734" w:type="dxa"/>
          </w:tcPr>
          <w:p w14:paraId="1C06741B" w14:textId="77777777" w:rsidR="00764F36" w:rsidRDefault="00764F36" w:rsidP="00C756F6"/>
        </w:tc>
        <w:tc>
          <w:tcPr>
            <w:tcW w:w="617" w:type="dxa"/>
          </w:tcPr>
          <w:p w14:paraId="3EA0F3FE" w14:textId="77777777" w:rsidR="00764F36" w:rsidRDefault="00764F36" w:rsidP="00C756F6"/>
        </w:tc>
        <w:tc>
          <w:tcPr>
            <w:tcW w:w="728" w:type="dxa"/>
          </w:tcPr>
          <w:p w14:paraId="3FBD3C5A" w14:textId="77777777" w:rsidR="00764F36" w:rsidRDefault="00764F36" w:rsidP="00C756F6"/>
        </w:tc>
      </w:tr>
      <w:tr w:rsidR="00764F36" w14:paraId="254C7A54" w14:textId="77777777" w:rsidTr="00D86FEA">
        <w:tc>
          <w:tcPr>
            <w:tcW w:w="918" w:type="dxa"/>
          </w:tcPr>
          <w:p w14:paraId="6187913E" w14:textId="77777777" w:rsidR="00764F36" w:rsidRDefault="00764F36" w:rsidP="00C756F6">
            <w:r>
              <w:t>11</w:t>
            </w:r>
          </w:p>
        </w:tc>
        <w:tc>
          <w:tcPr>
            <w:tcW w:w="6246" w:type="dxa"/>
          </w:tcPr>
          <w:p w14:paraId="28DBD795" w14:textId="77777777" w:rsidR="00764F36" w:rsidRPr="00BC4AE4" w:rsidRDefault="00764F36" w:rsidP="00C756F6">
            <w:r w:rsidRPr="00BC4AE4">
              <w:t>Services Rates</w:t>
            </w:r>
          </w:p>
        </w:tc>
        <w:tc>
          <w:tcPr>
            <w:tcW w:w="734" w:type="dxa"/>
          </w:tcPr>
          <w:p w14:paraId="14EA43BA" w14:textId="77777777" w:rsidR="00764F36" w:rsidRDefault="00764F36" w:rsidP="00C756F6"/>
        </w:tc>
        <w:tc>
          <w:tcPr>
            <w:tcW w:w="617" w:type="dxa"/>
          </w:tcPr>
          <w:p w14:paraId="7A34ECD1" w14:textId="77777777" w:rsidR="00764F36" w:rsidRDefault="00764F36" w:rsidP="00C756F6"/>
        </w:tc>
        <w:tc>
          <w:tcPr>
            <w:tcW w:w="728" w:type="dxa"/>
          </w:tcPr>
          <w:p w14:paraId="5B6DFB3F" w14:textId="77777777" w:rsidR="00764F36" w:rsidRDefault="00764F36" w:rsidP="00C756F6"/>
        </w:tc>
      </w:tr>
      <w:tr w:rsidR="00764F36" w14:paraId="6E3452D6" w14:textId="77777777" w:rsidTr="00D86FEA">
        <w:tc>
          <w:tcPr>
            <w:tcW w:w="918" w:type="dxa"/>
          </w:tcPr>
          <w:p w14:paraId="01FDA536" w14:textId="77777777" w:rsidR="00764F36" w:rsidRDefault="00764F36" w:rsidP="00C756F6">
            <w:r>
              <w:t>12</w:t>
            </w:r>
          </w:p>
        </w:tc>
        <w:tc>
          <w:tcPr>
            <w:tcW w:w="6246" w:type="dxa"/>
          </w:tcPr>
          <w:p w14:paraId="7AB7C109" w14:textId="77777777" w:rsidR="00764F36" w:rsidRPr="00BC4AE4" w:rsidRDefault="00764F36" w:rsidP="00C756F6">
            <w:r w:rsidRPr="00BC4AE4">
              <w:t>Add New Services &amp; Map with Doctor</w:t>
            </w:r>
          </w:p>
        </w:tc>
        <w:tc>
          <w:tcPr>
            <w:tcW w:w="734" w:type="dxa"/>
          </w:tcPr>
          <w:p w14:paraId="76756DDB" w14:textId="77777777" w:rsidR="00764F36" w:rsidRDefault="00764F36" w:rsidP="00C756F6"/>
        </w:tc>
        <w:tc>
          <w:tcPr>
            <w:tcW w:w="617" w:type="dxa"/>
          </w:tcPr>
          <w:p w14:paraId="12045795" w14:textId="77777777" w:rsidR="00764F36" w:rsidRDefault="00764F36" w:rsidP="00C756F6"/>
        </w:tc>
        <w:tc>
          <w:tcPr>
            <w:tcW w:w="728" w:type="dxa"/>
          </w:tcPr>
          <w:p w14:paraId="4BA0ADB2" w14:textId="77777777" w:rsidR="00764F36" w:rsidRDefault="00764F36" w:rsidP="00C756F6"/>
        </w:tc>
      </w:tr>
    </w:tbl>
    <w:p w14:paraId="685ADF64" w14:textId="77777777" w:rsidR="00764F36" w:rsidRDefault="00764F36" w:rsidP="00C756F6"/>
    <w:p w14:paraId="0138DEB7" w14:textId="77777777" w:rsidR="00764F36" w:rsidRDefault="00764F36" w:rsidP="00C756F6"/>
    <w:p w14:paraId="7DC4CEB8" w14:textId="77777777" w:rsidR="00764F36" w:rsidRDefault="00764F36" w:rsidP="00C756F6">
      <w:r w:rsidRPr="009B07AC">
        <w:t>If &lt;50, Please Explain Briefly</w:t>
      </w:r>
    </w:p>
    <w:p w14:paraId="023B6A8D" w14:textId="77777777" w:rsidR="00764F36" w:rsidRDefault="00764F36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764F36" w14:paraId="2E39B511" w14:textId="77777777" w:rsidTr="00D86FEA">
        <w:tc>
          <w:tcPr>
            <w:tcW w:w="9243" w:type="dxa"/>
            <w:shd w:val="clear" w:color="auto" w:fill="002060"/>
          </w:tcPr>
          <w:p w14:paraId="3C734C0F" w14:textId="77777777" w:rsidR="00764F36" w:rsidRPr="004035AB" w:rsidRDefault="00764F36" w:rsidP="00C756F6">
            <w:r w:rsidRPr="004035AB">
              <w:t>Attached Pages References (If any):</w:t>
            </w:r>
          </w:p>
        </w:tc>
      </w:tr>
      <w:tr w:rsidR="00764F36" w14:paraId="1EE4287E" w14:textId="77777777" w:rsidTr="00D86FEA">
        <w:tc>
          <w:tcPr>
            <w:tcW w:w="9243" w:type="dxa"/>
          </w:tcPr>
          <w:p w14:paraId="76E420F1" w14:textId="77777777" w:rsidR="00764F36" w:rsidRDefault="00764F36" w:rsidP="00C756F6"/>
          <w:p w14:paraId="28D0C09A" w14:textId="77777777" w:rsidR="00764F36" w:rsidRDefault="00764F36" w:rsidP="00C756F6"/>
          <w:p w14:paraId="6B79A1F1" w14:textId="77777777" w:rsidR="00764F36" w:rsidRDefault="00764F36" w:rsidP="00C756F6"/>
          <w:p w14:paraId="34469E20" w14:textId="77777777" w:rsidR="00764F36" w:rsidRDefault="00764F36" w:rsidP="00C756F6"/>
          <w:p w14:paraId="142D09F8" w14:textId="77777777" w:rsidR="00764F36" w:rsidRDefault="00764F36" w:rsidP="00C756F6"/>
        </w:tc>
      </w:tr>
    </w:tbl>
    <w:p w14:paraId="31F2227F" w14:textId="77777777" w:rsidR="00764F36" w:rsidRDefault="00764F36" w:rsidP="00C756F6"/>
    <w:p w14:paraId="312228DF" w14:textId="77777777" w:rsidR="00764F36" w:rsidRDefault="00764F36" w:rsidP="00C756F6"/>
    <w:p w14:paraId="0686B879" w14:textId="77777777" w:rsidR="00764F36" w:rsidRPr="00561BF0" w:rsidRDefault="00764F36" w:rsidP="00C756F6"/>
    <w:p w14:paraId="795FBC0A" w14:textId="77777777" w:rsidR="00764F36" w:rsidRPr="00561BF0" w:rsidRDefault="00764F36" w:rsidP="00C756F6"/>
    <w:p w14:paraId="68BDD3C6" w14:textId="77777777" w:rsidR="00764F36" w:rsidRDefault="00764F36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764F36" w14:paraId="37F04FBA" w14:textId="77777777" w:rsidTr="00D86FEA">
        <w:tc>
          <w:tcPr>
            <w:tcW w:w="4621" w:type="dxa"/>
          </w:tcPr>
          <w:p w14:paraId="557254C8" w14:textId="77777777" w:rsidR="00764F36" w:rsidRDefault="00764F36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1E2B4E2E" w14:textId="54B5AA9D" w:rsidR="00764F36" w:rsidRPr="00A45D1F" w:rsidRDefault="00D953F2" w:rsidP="00C756F6">
            <w:r>
              <w:t>Alkhidmat Al-Razzi</w:t>
            </w:r>
          </w:p>
          <w:p w14:paraId="7E630629" w14:textId="61CF7422" w:rsidR="00764F36" w:rsidRPr="00A45D1F" w:rsidRDefault="00D953F2" w:rsidP="00C756F6">
            <w:pPr>
              <w:rPr>
                <w:sz w:val="24"/>
                <w:szCs w:val="24"/>
              </w:rPr>
            </w:pPr>
            <w:r>
              <w:t>Hospital –Rawalpindi</w:t>
            </w:r>
          </w:p>
        </w:tc>
      </w:tr>
      <w:tr w:rsidR="00764F36" w14:paraId="20881DBF" w14:textId="77777777" w:rsidTr="00D86FEA">
        <w:tc>
          <w:tcPr>
            <w:tcW w:w="4621" w:type="dxa"/>
          </w:tcPr>
          <w:p w14:paraId="192F5DBA" w14:textId="77777777" w:rsidR="00764F36" w:rsidRDefault="00764F36" w:rsidP="00C756F6">
            <w:r>
              <w:br/>
              <w:t>Designation: ___________________________</w:t>
            </w:r>
          </w:p>
        </w:tc>
        <w:tc>
          <w:tcPr>
            <w:tcW w:w="4622" w:type="dxa"/>
            <w:vMerge/>
          </w:tcPr>
          <w:p w14:paraId="492B632A" w14:textId="77777777" w:rsidR="00764F36" w:rsidRDefault="00764F36" w:rsidP="00C756F6"/>
        </w:tc>
      </w:tr>
      <w:tr w:rsidR="00764F36" w14:paraId="6C33D039" w14:textId="77777777" w:rsidTr="00D86FEA">
        <w:tc>
          <w:tcPr>
            <w:tcW w:w="4621" w:type="dxa"/>
          </w:tcPr>
          <w:p w14:paraId="20E9F9E9" w14:textId="77777777" w:rsidR="00764F36" w:rsidRDefault="00764F36" w:rsidP="00C756F6"/>
          <w:p w14:paraId="4B252B19" w14:textId="77777777" w:rsidR="00764F36" w:rsidRDefault="00764F36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6BF3348C" w14:textId="77777777" w:rsidR="00764F36" w:rsidRDefault="00764F36" w:rsidP="00C756F6"/>
        </w:tc>
      </w:tr>
    </w:tbl>
    <w:p w14:paraId="1AC8142B" w14:textId="77777777" w:rsidR="00764F36" w:rsidRDefault="00764F36" w:rsidP="00C756F6">
      <w:r>
        <w:tab/>
      </w:r>
    </w:p>
    <w:p w14:paraId="10C188E6" w14:textId="13DC3AE2" w:rsidR="00764F36" w:rsidRDefault="00764F36" w:rsidP="00C756F6"/>
    <w:p w14:paraId="02CBACA6" w14:textId="62ECA506" w:rsidR="00B5789E" w:rsidRDefault="00B5789E" w:rsidP="00C756F6"/>
    <w:p w14:paraId="2B83D489" w14:textId="7EB8F140" w:rsidR="00B5789E" w:rsidRDefault="00B5789E" w:rsidP="00C756F6"/>
    <w:p w14:paraId="6C4F719F" w14:textId="259A3D20" w:rsidR="00B5789E" w:rsidRPr="00973C6A" w:rsidRDefault="00B5789E" w:rsidP="00C756F6">
      <w:r>
        <w:lastRenderedPageBreak/>
        <w:t>IN</w:t>
      </w:r>
      <w:r w:rsidRPr="00973C6A">
        <w:t xml:space="preserve"> PATIENT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B5789E" w14:paraId="58003038" w14:textId="77777777" w:rsidTr="00D86FEA">
        <w:tc>
          <w:tcPr>
            <w:tcW w:w="918" w:type="dxa"/>
            <w:shd w:val="clear" w:color="auto" w:fill="002060"/>
            <w:vAlign w:val="center"/>
          </w:tcPr>
          <w:p w14:paraId="3EC6C4CB" w14:textId="77777777" w:rsidR="00B5789E" w:rsidRDefault="00B5789E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6A78661A" w14:textId="77777777" w:rsidR="00B5789E" w:rsidRDefault="00B5789E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27F1E2CA" w14:textId="77777777" w:rsidR="00B5789E" w:rsidRDefault="00B5789E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05963614" w14:textId="77777777" w:rsidR="00B5789E" w:rsidRDefault="00B5789E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6EA556CF" w14:textId="77777777" w:rsidR="00B5789E" w:rsidRDefault="00B5789E" w:rsidP="00C756F6">
            <w:r>
              <w:t>100%</w:t>
            </w:r>
          </w:p>
        </w:tc>
      </w:tr>
      <w:tr w:rsidR="00B5789E" w14:paraId="46C668AB" w14:textId="77777777" w:rsidTr="00D86FEA">
        <w:tc>
          <w:tcPr>
            <w:tcW w:w="918" w:type="dxa"/>
          </w:tcPr>
          <w:p w14:paraId="1A46B946" w14:textId="77777777" w:rsidR="00B5789E" w:rsidRDefault="00B5789E" w:rsidP="00C756F6">
            <w:r>
              <w:t>1</w:t>
            </w:r>
          </w:p>
        </w:tc>
        <w:tc>
          <w:tcPr>
            <w:tcW w:w="6246" w:type="dxa"/>
          </w:tcPr>
          <w:p w14:paraId="263E7F9C" w14:textId="77777777" w:rsidR="00B5789E" w:rsidRPr="00255F80" w:rsidRDefault="00B5789E" w:rsidP="00036DFD">
            <w:pPr>
              <w:jc w:val="both"/>
            </w:pPr>
            <w:r w:rsidRPr="00255F80">
              <w:t>Patient Registration</w:t>
            </w:r>
          </w:p>
        </w:tc>
        <w:tc>
          <w:tcPr>
            <w:tcW w:w="734" w:type="dxa"/>
          </w:tcPr>
          <w:p w14:paraId="46B23A98" w14:textId="77777777" w:rsidR="00B5789E" w:rsidRDefault="00B5789E" w:rsidP="00C756F6"/>
        </w:tc>
        <w:tc>
          <w:tcPr>
            <w:tcW w:w="617" w:type="dxa"/>
          </w:tcPr>
          <w:p w14:paraId="3E7EB887" w14:textId="77777777" w:rsidR="00B5789E" w:rsidRDefault="00B5789E" w:rsidP="00C756F6"/>
        </w:tc>
        <w:tc>
          <w:tcPr>
            <w:tcW w:w="728" w:type="dxa"/>
          </w:tcPr>
          <w:p w14:paraId="1E79EEAF" w14:textId="77777777" w:rsidR="00B5789E" w:rsidRDefault="00B5789E" w:rsidP="00C756F6"/>
        </w:tc>
      </w:tr>
      <w:tr w:rsidR="00B5789E" w14:paraId="26884FD8" w14:textId="77777777" w:rsidTr="00D86FEA">
        <w:tc>
          <w:tcPr>
            <w:tcW w:w="918" w:type="dxa"/>
          </w:tcPr>
          <w:p w14:paraId="44AA51B2" w14:textId="77777777" w:rsidR="00B5789E" w:rsidRDefault="00B5789E" w:rsidP="00C756F6">
            <w:r>
              <w:t>2</w:t>
            </w:r>
          </w:p>
        </w:tc>
        <w:tc>
          <w:tcPr>
            <w:tcW w:w="6246" w:type="dxa"/>
          </w:tcPr>
          <w:p w14:paraId="550CF0E1" w14:textId="77777777" w:rsidR="00B5789E" w:rsidRPr="00255F80" w:rsidRDefault="00B5789E" w:rsidP="00036DFD">
            <w:pPr>
              <w:jc w:val="both"/>
            </w:pPr>
            <w:r>
              <w:t>Doctors Mapping</w:t>
            </w:r>
          </w:p>
        </w:tc>
        <w:tc>
          <w:tcPr>
            <w:tcW w:w="734" w:type="dxa"/>
          </w:tcPr>
          <w:p w14:paraId="6C81D20F" w14:textId="77777777" w:rsidR="00B5789E" w:rsidRDefault="00B5789E" w:rsidP="00C756F6"/>
        </w:tc>
        <w:tc>
          <w:tcPr>
            <w:tcW w:w="617" w:type="dxa"/>
          </w:tcPr>
          <w:p w14:paraId="4B647FFC" w14:textId="77777777" w:rsidR="00B5789E" w:rsidRDefault="00B5789E" w:rsidP="00C756F6"/>
        </w:tc>
        <w:tc>
          <w:tcPr>
            <w:tcW w:w="728" w:type="dxa"/>
          </w:tcPr>
          <w:p w14:paraId="698ECE2C" w14:textId="77777777" w:rsidR="00B5789E" w:rsidRDefault="00B5789E" w:rsidP="00C756F6"/>
        </w:tc>
      </w:tr>
      <w:tr w:rsidR="00B5789E" w14:paraId="11820891" w14:textId="77777777" w:rsidTr="00D86FEA">
        <w:tc>
          <w:tcPr>
            <w:tcW w:w="918" w:type="dxa"/>
          </w:tcPr>
          <w:p w14:paraId="566BCD7C" w14:textId="77777777" w:rsidR="00B5789E" w:rsidRDefault="00B5789E" w:rsidP="00C756F6">
            <w:r>
              <w:t>3</w:t>
            </w:r>
          </w:p>
        </w:tc>
        <w:tc>
          <w:tcPr>
            <w:tcW w:w="6246" w:type="dxa"/>
          </w:tcPr>
          <w:p w14:paraId="00B6FAD9" w14:textId="77777777" w:rsidR="00B5789E" w:rsidRPr="00255F80" w:rsidRDefault="00B5789E" w:rsidP="00036DFD">
            <w:pPr>
              <w:jc w:val="both"/>
            </w:pPr>
            <w:r>
              <w:t>Registration Fee Collection</w:t>
            </w:r>
          </w:p>
        </w:tc>
        <w:tc>
          <w:tcPr>
            <w:tcW w:w="734" w:type="dxa"/>
          </w:tcPr>
          <w:p w14:paraId="06C2006C" w14:textId="77777777" w:rsidR="00B5789E" w:rsidRDefault="00B5789E" w:rsidP="00C756F6"/>
        </w:tc>
        <w:tc>
          <w:tcPr>
            <w:tcW w:w="617" w:type="dxa"/>
          </w:tcPr>
          <w:p w14:paraId="5B96DB71" w14:textId="77777777" w:rsidR="00B5789E" w:rsidRDefault="00B5789E" w:rsidP="00C756F6"/>
        </w:tc>
        <w:tc>
          <w:tcPr>
            <w:tcW w:w="728" w:type="dxa"/>
          </w:tcPr>
          <w:p w14:paraId="456D69D6" w14:textId="77777777" w:rsidR="00B5789E" w:rsidRDefault="00B5789E" w:rsidP="00C756F6"/>
        </w:tc>
      </w:tr>
      <w:tr w:rsidR="00B5789E" w14:paraId="76BC6644" w14:textId="77777777" w:rsidTr="00D86FEA">
        <w:tc>
          <w:tcPr>
            <w:tcW w:w="918" w:type="dxa"/>
          </w:tcPr>
          <w:p w14:paraId="448F63A3" w14:textId="77777777" w:rsidR="00B5789E" w:rsidRDefault="00B5789E" w:rsidP="00C756F6">
            <w:r>
              <w:t>4</w:t>
            </w:r>
          </w:p>
        </w:tc>
        <w:tc>
          <w:tcPr>
            <w:tcW w:w="6246" w:type="dxa"/>
          </w:tcPr>
          <w:p w14:paraId="4BEE5090" w14:textId="77777777" w:rsidR="00B5789E" w:rsidRPr="00255F80" w:rsidRDefault="00B5789E" w:rsidP="00036DFD">
            <w:pPr>
              <w:jc w:val="both"/>
            </w:pPr>
            <w:r>
              <w:t>Manage Department (Mapping)</w:t>
            </w:r>
          </w:p>
        </w:tc>
        <w:tc>
          <w:tcPr>
            <w:tcW w:w="734" w:type="dxa"/>
          </w:tcPr>
          <w:p w14:paraId="109570D1" w14:textId="77777777" w:rsidR="00B5789E" w:rsidRDefault="00B5789E" w:rsidP="00C756F6"/>
        </w:tc>
        <w:tc>
          <w:tcPr>
            <w:tcW w:w="617" w:type="dxa"/>
          </w:tcPr>
          <w:p w14:paraId="5015C6DC" w14:textId="77777777" w:rsidR="00B5789E" w:rsidRDefault="00B5789E" w:rsidP="00C756F6"/>
        </w:tc>
        <w:tc>
          <w:tcPr>
            <w:tcW w:w="728" w:type="dxa"/>
          </w:tcPr>
          <w:p w14:paraId="6E7AC3F4" w14:textId="77777777" w:rsidR="00B5789E" w:rsidRDefault="00B5789E" w:rsidP="00C756F6"/>
        </w:tc>
      </w:tr>
      <w:tr w:rsidR="00B5789E" w14:paraId="6A8A4646" w14:textId="77777777" w:rsidTr="00D86FEA">
        <w:tc>
          <w:tcPr>
            <w:tcW w:w="918" w:type="dxa"/>
          </w:tcPr>
          <w:p w14:paraId="34AC3E02" w14:textId="77777777" w:rsidR="00B5789E" w:rsidRDefault="00B5789E" w:rsidP="00C756F6">
            <w:r>
              <w:t>5</w:t>
            </w:r>
          </w:p>
        </w:tc>
        <w:tc>
          <w:tcPr>
            <w:tcW w:w="6246" w:type="dxa"/>
          </w:tcPr>
          <w:p w14:paraId="4ED39D94" w14:textId="77777777" w:rsidR="00B5789E" w:rsidRPr="00255F80" w:rsidRDefault="00B5789E" w:rsidP="00036DFD">
            <w:pPr>
              <w:jc w:val="both"/>
            </w:pPr>
            <w:r>
              <w:t>Patient Billing</w:t>
            </w:r>
          </w:p>
        </w:tc>
        <w:tc>
          <w:tcPr>
            <w:tcW w:w="734" w:type="dxa"/>
          </w:tcPr>
          <w:p w14:paraId="27512237" w14:textId="77777777" w:rsidR="00B5789E" w:rsidRDefault="00B5789E" w:rsidP="00C756F6"/>
        </w:tc>
        <w:tc>
          <w:tcPr>
            <w:tcW w:w="617" w:type="dxa"/>
          </w:tcPr>
          <w:p w14:paraId="6E9A5D96" w14:textId="77777777" w:rsidR="00B5789E" w:rsidRDefault="00B5789E" w:rsidP="00C756F6"/>
        </w:tc>
        <w:tc>
          <w:tcPr>
            <w:tcW w:w="728" w:type="dxa"/>
          </w:tcPr>
          <w:p w14:paraId="330539E1" w14:textId="77777777" w:rsidR="00B5789E" w:rsidRDefault="00B5789E" w:rsidP="00C756F6"/>
        </w:tc>
      </w:tr>
      <w:tr w:rsidR="00B5789E" w14:paraId="1B3D3796" w14:textId="77777777" w:rsidTr="00D86FEA">
        <w:tc>
          <w:tcPr>
            <w:tcW w:w="918" w:type="dxa"/>
          </w:tcPr>
          <w:p w14:paraId="55B6EDF4" w14:textId="77777777" w:rsidR="00B5789E" w:rsidRDefault="00B5789E" w:rsidP="00C756F6">
            <w:r>
              <w:t>6</w:t>
            </w:r>
          </w:p>
        </w:tc>
        <w:tc>
          <w:tcPr>
            <w:tcW w:w="6246" w:type="dxa"/>
          </w:tcPr>
          <w:p w14:paraId="65D39383" w14:textId="77777777" w:rsidR="00B5789E" w:rsidRPr="00255F80" w:rsidRDefault="00B5789E" w:rsidP="00036DFD">
            <w:pPr>
              <w:jc w:val="both"/>
            </w:pPr>
            <w:r>
              <w:t>Daily Cash Report</w:t>
            </w:r>
          </w:p>
        </w:tc>
        <w:tc>
          <w:tcPr>
            <w:tcW w:w="734" w:type="dxa"/>
          </w:tcPr>
          <w:p w14:paraId="00CEFBAF" w14:textId="77777777" w:rsidR="00B5789E" w:rsidRDefault="00B5789E" w:rsidP="00C756F6"/>
        </w:tc>
        <w:tc>
          <w:tcPr>
            <w:tcW w:w="617" w:type="dxa"/>
          </w:tcPr>
          <w:p w14:paraId="1F9A1C0D" w14:textId="77777777" w:rsidR="00B5789E" w:rsidRDefault="00B5789E" w:rsidP="00C756F6"/>
        </w:tc>
        <w:tc>
          <w:tcPr>
            <w:tcW w:w="728" w:type="dxa"/>
          </w:tcPr>
          <w:p w14:paraId="7632F065" w14:textId="77777777" w:rsidR="00B5789E" w:rsidRDefault="00B5789E" w:rsidP="00C756F6"/>
        </w:tc>
      </w:tr>
      <w:tr w:rsidR="00B5789E" w14:paraId="62B0FCAB" w14:textId="77777777" w:rsidTr="00D86FEA">
        <w:tc>
          <w:tcPr>
            <w:tcW w:w="918" w:type="dxa"/>
          </w:tcPr>
          <w:p w14:paraId="168A2C1E" w14:textId="77777777" w:rsidR="00B5789E" w:rsidRDefault="00B5789E" w:rsidP="00C756F6">
            <w:r>
              <w:t>7</w:t>
            </w:r>
          </w:p>
        </w:tc>
        <w:tc>
          <w:tcPr>
            <w:tcW w:w="6246" w:type="dxa"/>
          </w:tcPr>
          <w:p w14:paraId="4DCB3E55" w14:textId="77777777" w:rsidR="00B5789E" w:rsidRDefault="00B5789E" w:rsidP="00036DFD">
            <w:pPr>
              <w:jc w:val="both"/>
            </w:pPr>
            <w:r>
              <w:t>Counter Close</w:t>
            </w:r>
          </w:p>
        </w:tc>
        <w:tc>
          <w:tcPr>
            <w:tcW w:w="734" w:type="dxa"/>
          </w:tcPr>
          <w:p w14:paraId="09232F01" w14:textId="77777777" w:rsidR="00B5789E" w:rsidRDefault="00B5789E" w:rsidP="00C756F6"/>
        </w:tc>
        <w:tc>
          <w:tcPr>
            <w:tcW w:w="617" w:type="dxa"/>
          </w:tcPr>
          <w:p w14:paraId="25CEF0F6" w14:textId="77777777" w:rsidR="00B5789E" w:rsidRDefault="00B5789E" w:rsidP="00C756F6"/>
        </w:tc>
        <w:tc>
          <w:tcPr>
            <w:tcW w:w="728" w:type="dxa"/>
          </w:tcPr>
          <w:p w14:paraId="0EFEDEAB" w14:textId="77777777" w:rsidR="00B5789E" w:rsidRDefault="00B5789E" w:rsidP="00C756F6"/>
        </w:tc>
      </w:tr>
      <w:tr w:rsidR="00B5789E" w14:paraId="68B77E84" w14:textId="77777777" w:rsidTr="00D86FEA">
        <w:tc>
          <w:tcPr>
            <w:tcW w:w="918" w:type="dxa"/>
          </w:tcPr>
          <w:p w14:paraId="3ADA0EF4" w14:textId="77777777" w:rsidR="00B5789E" w:rsidRDefault="00B5789E" w:rsidP="00C756F6">
            <w:r>
              <w:t>8</w:t>
            </w:r>
          </w:p>
        </w:tc>
        <w:tc>
          <w:tcPr>
            <w:tcW w:w="6246" w:type="dxa"/>
          </w:tcPr>
          <w:p w14:paraId="5A7C7085" w14:textId="77777777" w:rsidR="00B5789E" w:rsidRDefault="00B5789E" w:rsidP="00036DFD">
            <w:pPr>
              <w:jc w:val="both"/>
            </w:pPr>
            <w:r>
              <w:t>Counter Mapped with Finance</w:t>
            </w:r>
          </w:p>
        </w:tc>
        <w:tc>
          <w:tcPr>
            <w:tcW w:w="734" w:type="dxa"/>
          </w:tcPr>
          <w:p w14:paraId="72F57BE6" w14:textId="77777777" w:rsidR="00B5789E" w:rsidRDefault="00B5789E" w:rsidP="00C756F6"/>
        </w:tc>
        <w:tc>
          <w:tcPr>
            <w:tcW w:w="617" w:type="dxa"/>
          </w:tcPr>
          <w:p w14:paraId="4E9F21BC" w14:textId="77777777" w:rsidR="00B5789E" w:rsidRDefault="00B5789E" w:rsidP="00C756F6"/>
        </w:tc>
        <w:tc>
          <w:tcPr>
            <w:tcW w:w="728" w:type="dxa"/>
          </w:tcPr>
          <w:p w14:paraId="49DE1AD0" w14:textId="77777777" w:rsidR="00B5789E" w:rsidRDefault="00B5789E" w:rsidP="00C756F6"/>
        </w:tc>
      </w:tr>
      <w:tr w:rsidR="00B5789E" w14:paraId="3FF7AFFA" w14:textId="77777777" w:rsidTr="00D86FEA">
        <w:tc>
          <w:tcPr>
            <w:tcW w:w="918" w:type="dxa"/>
          </w:tcPr>
          <w:p w14:paraId="627D8FCD" w14:textId="77777777" w:rsidR="00B5789E" w:rsidRDefault="00B5789E" w:rsidP="00C756F6">
            <w:r>
              <w:t>9</w:t>
            </w:r>
          </w:p>
        </w:tc>
        <w:tc>
          <w:tcPr>
            <w:tcW w:w="6246" w:type="dxa"/>
          </w:tcPr>
          <w:p w14:paraId="0602A35D" w14:textId="77777777" w:rsidR="00B5789E" w:rsidRDefault="00B5789E" w:rsidP="00036DFD">
            <w:pPr>
              <w:jc w:val="both"/>
            </w:pPr>
            <w:r>
              <w:t>Old Cash Report</w:t>
            </w:r>
          </w:p>
        </w:tc>
        <w:tc>
          <w:tcPr>
            <w:tcW w:w="734" w:type="dxa"/>
          </w:tcPr>
          <w:p w14:paraId="2E41CBE0" w14:textId="77777777" w:rsidR="00B5789E" w:rsidRDefault="00B5789E" w:rsidP="00C756F6"/>
        </w:tc>
        <w:tc>
          <w:tcPr>
            <w:tcW w:w="617" w:type="dxa"/>
          </w:tcPr>
          <w:p w14:paraId="2D3726D8" w14:textId="77777777" w:rsidR="00B5789E" w:rsidRDefault="00B5789E" w:rsidP="00C756F6"/>
        </w:tc>
        <w:tc>
          <w:tcPr>
            <w:tcW w:w="728" w:type="dxa"/>
          </w:tcPr>
          <w:p w14:paraId="37D9F779" w14:textId="77777777" w:rsidR="00B5789E" w:rsidRDefault="00B5789E" w:rsidP="00C756F6"/>
        </w:tc>
      </w:tr>
      <w:tr w:rsidR="00B5789E" w14:paraId="7725541C" w14:textId="77777777" w:rsidTr="00D86FEA">
        <w:tc>
          <w:tcPr>
            <w:tcW w:w="918" w:type="dxa"/>
          </w:tcPr>
          <w:p w14:paraId="1C26ED8D" w14:textId="77777777" w:rsidR="00B5789E" w:rsidRDefault="00B5789E" w:rsidP="00C756F6">
            <w:r>
              <w:t>10</w:t>
            </w:r>
          </w:p>
        </w:tc>
        <w:tc>
          <w:tcPr>
            <w:tcW w:w="6246" w:type="dxa"/>
          </w:tcPr>
          <w:p w14:paraId="1C740AFF" w14:textId="77777777" w:rsidR="00B5789E" w:rsidRDefault="00B5789E" w:rsidP="00036DFD">
            <w:pPr>
              <w:jc w:val="both"/>
            </w:pPr>
            <w:r>
              <w:t>Services Setup</w:t>
            </w:r>
          </w:p>
        </w:tc>
        <w:tc>
          <w:tcPr>
            <w:tcW w:w="734" w:type="dxa"/>
          </w:tcPr>
          <w:p w14:paraId="2AD6AB22" w14:textId="77777777" w:rsidR="00B5789E" w:rsidRDefault="00B5789E" w:rsidP="00C756F6"/>
        </w:tc>
        <w:tc>
          <w:tcPr>
            <w:tcW w:w="617" w:type="dxa"/>
          </w:tcPr>
          <w:p w14:paraId="087010AB" w14:textId="77777777" w:rsidR="00B5789E" w:rsidRDefault="00B5789E" w:rsidP="00C756F6"/>
        </w:tc>
        <w:tc>
          <w:tcPr>
            <w:tcW w:w="728" w:type="dxa"/>
          </w:tcPr>
          <w:p w14:paraId="4E3C3761" w14:textId="77777777" w:rsidR="00B5789E" w:rsidRDefault="00B5789E" w:rsidP="00C756F6"/>
        </w:tc>
      </w:tr>
      <w:tr w:rsidR="00B5789E" w14:paraId="1372CB3B" w14:textId="77777777" w:rsidTr="00D86FEA">
        <w:tc>
          <w:tcPr>
            <w:tcW w:w="918" w:type="dxa"/>
          </w:tcPr>
          <w:p w14:paraId="6E18A823" w14:textId="77777777" w:rsidR="00B5789E" w:rsidRDefault="00B5789E" w:rsidP="00C756F6">
            <w:r>
              <w:t>11</w:t>
            </w:r>
          </w:p>
        </w:tc>
        <w:tc>
          <w:tcPr>
            <w:tcW w:w="6246" w:type="dxa"/>
          </w:tcPr>
          <w:p w14:paraId="42F72B32" w14:textId="77777777" w:rsidR="00B5789E" w:rsidRDefault="00B5789E" w:rsidP="00036DFD">
            <w:pPr>
              <w:jc w:val="both"/>
            </w:pPr>
            <w:r>
              <w:t>Services Rates</w:t>
            </w:r>
          </w:p>
        </w:tc>
        <w:tc>
          <w:tcPr>
            <w:tcW w:w="734" w:type="dxa"/>
          </w:tcPr>
          <w:p w14:paraId="1F40E6F9" w14:textId="77777777" w:rsidR="00B5789E" w:rsidRDefault="00B5789E" w:rsidP="00C756F6"/>
        </w:tc>
        <w:tc>
          <w:tcPr>
            <w:tcW w:w="617" w:type="dxa"/>
          </w:tcPr>
          <w:p w14:paraId="17E98EB7" w14:textId="77777777" w:rsidR="00B5789E" w:rsidRDefault="00B5789E" w:rsidP="00C756F6"/>
        </w:tc>
        <w:tc>
          <w:tcPr>
            <w:tcW w:w="728" w:type="dxa"/>
          </w:tcPr>
          <w:p w14:paraId="7614B50E" w14:textId="77777777" w:rsidR="00B5789E" w:rsidRDefault="00B5789E" w:rsidP="00C756F6"/>
        </w:tc>
      </w:tr>
      <w:tr w:rsidR="00B5789E" w14:paraId="315A203E" w14:textId="77777777" w:rsidTr="00D86FEA">
        <w:tc>
          <w:tcPr>
            <w:tcW w:w="918" w:type="dxa"/>
          </w:tcPr>
          <w:p w14:paraId="35EB54B3" w14:textId="77777777" w:rsidR="00B5789E" w:rsidRDefault="00B5789E" w:rsidP="00C756F6">
            <w:r>
              <w:t>12</w:t>
            </w:r>
          </w:p>
        </w:tc>
        <w:tc>
          <w:tcPr>
            <w:tcW w:w="6246" w:type="dxa"/>
          </w:tcPr>
          <w:p w14:paraId="201D2EB2" w14:textId="77777777" w:rsidR="00B5789E" w:rsidRDefault="00B5789E" w:rsidP="00036DFD">
            <w:pPr>
              <w:jc w:val="both"/>
            </w:pPr>
            <w:r>
              <w:t>Add New Services &amp; Map with Doctor</w:t>
            </w:r>
          </w:p>
        </w:tc>
        <w:tc>
          <w:tcPr>
            <w:tcW w:w="734" w:type="dxa"/>
          </w:tcPr>
          <w:p w14:paraId="1A952A13" w14:textId="77777777" w:rsidR="00B5789E" w:rsidRDefault="00B5789E" w:rsidP="00C756F6"/>
        </w:tc>
        <w:tc>
          <w:tcPr>
            <w:tcW w:w="617" w:type="dxa"/>
          </w:tcPr>
          <w:p w14:paraId="677BD259" w14:textId="77777777" w:rsidR="00B5789E" w:rsidRDefault="00B5789E" w:rsidP="00C756F6"/>
        </w:tc>
        <w:tc>
          <w:tcPr>
            <w:tcW w:w="728" w:type="dxa"/>
          </w:tcPr>
          <w:p w14:paraId="14418A0F" w14:textId="77777777" w:rsidR="00B5789E" w:rsidRDefault="00B5789E" w:rsidP="00C756F6"/>
        </w:tc>
      </w:tr>
      <w:tr w:rsidR="00055665" w14:paraId="46E02004" w14:textId="77777777" w:rsidTr="00D86FEA">
        <w:tc>
          <w:tcPr>
            <w:tcW w:w="918" w:type="dxa"/>
          </w:tcPr>
          <w:p w14:paraId="1823C3DA" w14:textId="0408DFD0" w:rsidR="00055665" w:rsidRDefault="00055665" w:rsidP="00C756F6">
            <w:r>
              <w:t>13</w:t>
            </w:r>
          </w:p>
        </w:tc>
        <w:tc>
          <w:tcPr>
            <w:tcW w:w="6246" w:type="dxa"/>
          </w:tcPr>
          <w:p w14:paraId="2F1D4376" w14:textId="75613EB4" w:rsidR="00055665" w:rsidRDefault="00055665" w:rsidP="00036DFD">
            <w:pPr>
              <w:jc w:val="both"/>
            </w:pPr>
            <w:r>
              <w:t>Assign Bed</w:t>
            </w:r>
          </w:p>
        </w:tc>
        <w:tc>
          <w:tcPr>
            <w:tcW w:w="734" w:type="dxa"/>
          </w:tcPr>
          <w:p w14:paraId="10B1C15D" w14:textId="77777777" w:rsidR="00055665" w:rsidRDefault="00055665" w:rsidP="00C756F6"/>
        </w:tc>
        <w:tc>
          <w:tcPr>
            <w:tcW w:w="617" w:type="dxa"/>
          </w:tcPr>
          <w:p w14:paraId="0E53C8CE" w14:textId="77777777" w:rsidR="00055665" w:rsidRDefault="00055665" w:rsidP="00C756F6"/>
        </w:tc>
        <w:tc>
          <w:tcPr>
            <w:tcW w:w="728" w:type="dxa"/>
          </w:tcPr>
          <w:p w14:paraId="3F4B4D45" w14:textId="77777777" w:rsidR="00055665" w:rsidRDefault="00055665" w:rsidP="00C756F6"/>
        </w:tc>
      </w:tr>
      <w:tr w:rsidR="00055665" w14:paraId="65B173F1" w14:textId="77777777" w:rsidTr="00D86FEA">
        <w:tc>
          <w:tcPr>
            <w:tcW w:w="918" w:type="dxa"/>
          </w:tcPr>
          <w:p w14:paraId="74A6F6B1" w14:textId="2FF18A28" w:rsidR="00055665" w:rsidRDefault="00055665" w:rsidP="00C756F6">
            <w:r>
              <w:t>14</w:t>
            </w:r>
          </w:p>
        </w:tc>
        <w:tc>
          <w:tcPr>
            <w:tcW w:w="6246" w:type="dxa"/>
          </w:tcPr>
          <w:p w14:paraId="4452D538" w14:textId="70B1564B" w:rsidR="00055665" w:rsidRDefault="00055665" w:rsidP="00036DFD">
            <w:pPr>
              <w:jc w:val="both"/>
            </w:pPr>
            <w:r>
              <w:t>Admission (IPD)</w:t>
            </w:r>
          </w:p>
        </w:tc>
        <w:tc>
          <w:tcPr>
            <w:tcW w:w="734" w:type="dxa"/>
          </w:tcPr>
          <w:p w14:paraId="38CA94FE" w14:textId="77777777" w:rsidR="00055665" w:rsidRDefault="00055665" w:rsidP="00C756F6"/>
        </w:tc>
        <w:tc>
          <w:tcPr>
            <w:tcW w:w="617" w:type="dxa"/>
          </w:tcPr>
          <w:p w14:paraId="4EC2B155" w14:textId="77777777" w:rsidR="00055665" w:rsidRDefault="00055665" w:rsidP="00C756F6"/>
        </w:tc>
        <w:tc>
          <w:tcPr>
            <w:tcW w:w="728" w:type="dxa"/>
          </w:tcPr>
          <w:p w14:paraId="1E19FAA6" w14:textId="77777777" w:rsidR="00055665" w:rsidRDefault="00055665" w:rsidP="00C756F6"/>
        </w:tc>
      </w:tr>
      <w:tr w:rsidR="00055665" w14:paraId="774A535C" w14:textId="77777777" w:rsidTr="00D86FEA">
        <w:tc>
          <w:tcPr>
            <w:tcW w:w="918" w:type="dxa"/>
          </w:tcPr>
          <w:p w14:paraId="44321D57" w14:textId="1F5ADC12" w:rsidR="00055665" w:rsidRDefault="00055665" w:rsidP="00C756F6">
            <w:r>
              <w:t>15</w:t>
            </w:r>
          </w:p>
        </w:tc>
        <w:tc>
          <w:tcPr>
            <w:tcW w:w="6246" w:type="dxa"/>
          </w:tcPr>
          <w:p w14:paraId="519C70FA" w14:textId="3F2B1162" w:rsidR="00055665" w:rsidRDefault="00055665" w:rsidP="00036DFD">
            <w:pPr>
              <w:jc w:val="both"/>
            </w:pPr>
            <w:r>
              <w:t>Status Report</w:t>
            </w:r>
          </w:p>
        </w:tc>
        <w:tc>
          <w:tcPr>
            <w:tcW w:w="734" w:type="dxa"/>
          </w:tcPr>
          <w:p w14:paraId="79A70B39" w14:textId="77777777" w:rsidR="00055665" w:rsidRDefault="00055665" w:rsidP="00C756F6"/>
        </w:tc>
        <w:tc>
          <w:tcPr>
            <w:tcW w:w="617" w:type="dxa"/>
          </w:tcPr>
          <w:p w14:paraId="186672D6" w14:textId="77777777" w:rsidR="00055665" w:rsidRDefault="00055665" w:rsidP="00C756F6"/>
        </w:tc>
        <w:tc>
          <w:tcPr>
            <w:tcW w:w="728" w:type="dxa"/>
          </w:tcPr>
          <w:p w14:paraId="2D50293A" w14:textId="77777777" w:rsidR="00055665" w:rsidRDefault="00055665" w:rsidP="00C756F6"/>
        </w:tc>
      </w:tr>
    </w:tbl>
    <w:p w14:paraId="6993A63D" w14:textId="77777777" w:rsidR="00B5789E" w:rsidRDefault="00B5789E" w:rsidP="00C756F6"/>
    <w:p w14:paraId="605D6972" w14:textId="77777777" w:rsidR="00B5789E" w:rsidRDefault="00B5789E" w:rsidP="00C756F6"/>
    <w:p w14:paraId="7AA31AD8" w14:textId="77777777" w:rsidR="00B5789E" w:rsidRDefault="00B5789E" w:rsidP="00C756F6">
      <w:r w:rsidRPr="009B07AC">
        <w:t>If &lt;50, Please Explain Briefly</w:t>
      </w:r>
    </w:p>
    <w:p w14:paraId="5E49C7E7" w14:textId="77777777" w:rsidR="00B5789E" w:rsidRDefault="00B5789E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B5789E" w14:paraId="0303BA75" w14:textId="77777777" w:rsidTr="00D86FEA">
        <w:tc>
          <w:tcPr>
            <w:tcW w:w="9243" w:type="dxa"/>
            <w:shd w:val="clear" w:color="auto" w:fill="002060"/>
          </w:tcPr>
          <w:p w14:paraId="4F86D770" w14:textId="77777777" w:rsidR="00B5789E" w:rsidRPr="004035AB" w:rsidRDefault="00B5789E" w:rsidP="00C756F6">
            <w:r w:rsidRPr="004035AB">
              <w:t>Attached Pages References (If any):</w:t>
            </w:r>
          </w:p>
        </w:tc>
      </w:tr>
      <w:tr w:rsidR="00B5789E" w14:paraId="4A82A258" w14:textId="77777777" w:rsidTr="00D86FEA">
        <w:tc>
          <w:tcPr>
            <w:tcW w:w="9243" w:type="dxa"/>
          </w:tcPr>
          <w:p w14:paraId="4114DB04" w14:textId="77777777" w:rsidR="00B5789E" w:rsidRDefault="00B5789E" w:rsidP="00C756F6"/>
          <w:p w14:paraId="5823115B" w14:textId="77777777" w:rsidR="00B5789E" w:rsidRDefault="00B5789E" w:rsidP="00C756F6"/>
          <w:p w14:paraId="545DA5ED" w14:textId="77777777" w:rsidR="00B5789E" w:rsidRDefault="00B5789E" w:rsidP="00C756F6"/>
          <w:p w14:paraId="27B35515" w14:textId="77777777" w:rsidR="00B5789E" w:rsidRDefault="00B5789E" w:rsidP="00C756F6"/>
          <w:p w14:paraId="25D3D442" w14:textId="77777777" w:rsidR="00B5789E" w:rsidRDefault="00B5789E" w:rsidP="00C756F6"/>
        </w:tc>
      </w:tr>
    </w:tbl>
    <w:p w14:paraId="109AF6EB" w14:textId="77777777" w:rsidR="00B5789E" w:rsidRDefault="00B5789E" w:rsidP="00C756F6"/>
    <w:p w14:paraId="23FF4CE5" w14:textId="77777777" w:rsidR="00B5789E" w:rsidRDefault="00B5789E" w:rsidP="00C756F6"/>
    <w:p w14:paraId="1435B786" w14:textId="77777777" w:rsidR="00B5789E" w:rsidRPr="00561BF0" w:rsidRDefault="00B5789E" w:rsidP="00C756F6"/>
    <w:p w14:paraId="6BCE4A59" w14:textId="77777777" w:rsidR="00B5789E" w:rsidRPr="00561BF0" w:rsidRDefault="00B5789E" w:rsidP="00C756F6"/>
    <w:p w14:paraId="64071AC9" w14:textId="77777777" w:rsidR="00B5789E" w:rsidRDefault="00B5789E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B5789E" w14:paraId="1EC8F834" w14:textId="77777777" w:rsidTr="00D86FEA">
        <w:tc>
          <w:tcPr>
            <w:tcW w:w="4621" w:type="dxa"/>
          </w:tcPr>
          <w:p w14:paraId="7F9B84EE" w14:textId="77777777" w:rsidR="00B5789E" w:rsidRDefault="00B5789E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0C479E98" w14:textId="36358491" w:rsidR="00B5789E" w:rsidRPr="00A45D1F" w:rsidRDefault="00D953F2" w:rsidP="00C756F6">
            <w:r>
              <w:t xml:space="preserve">Alkhidmat Al-Razzi </w:t>
            </w:r>
          </w:p>
          <w:p w14:paraId="329BD1B6" w14:textId="6292B866" w:rsidR="00B5789E" w:rsidRPr="00A45D1F" w:rsidRDefault="00D953F2" w:rsidP="00C756F6">
            <w:pPr>
              <w:rPr>
                <w:sz w:val="24"/>
                <w:szCs w:val="24"/>
              </w:rPr>
            </w:pPr>
            <w:r>
              <w:t>Hospital –Rawalpindi</w:t>
            </w:r>
          </w:p>
        </w:tc>
      </w:tr>
      <w:tr w:rsidR="00B5789E" w14:paraId="1A961C39" w14:textId="77777777" w:rsidTr="00D86FEA">
        <w:tc>
          <w:tcPr>
            <w:tcW w:w="4621" w:type="dxa"/>
          </w:tcPr>
          <w:p w14:paraId="1EE6A880" w14:textId="77777777" w:rsidR="00B5789E" w:rsidRDefault="00B5789E" w:rsidP="00C756F6">
            <w:r>
              <w:br/>
              <w:t>Designation: ___________________________</w:t>
            </w:r>
          </w:p>
        </w:tc>
        <w:tc>
          <w:tcPr>
            <w:tcW w:w="4622" w:type="dxa"/>
            <w:vMerge/>
          </w:tcPr>
          <w:p w14:paraId="11DB0687" w14:textId="77777777" w:rsidR="00B5789E" w:rsidRDefault="00B5789E" w:rsidP="00C756F6"/>
        </w:tc>
      </w:tr>
      <w:tr w:rsidR="00B5789E" w14:paraId="6AF7BCCD" w14:textId="77777777" w:rsidTr="00D86FEA">
        <w:tc>
          <w:tcPr>
            <w:tcW w:w="4621" w:type="dxa"/>
          </w:tcPr>
          <w:p w14:paraId="0BC56C82" w14:textId="77777777" w:rsidR="00B5789E" w:rsidRDefault="00B5789E" w:rsidP="00C756F6"/>
          <w:p w14:paraId="2FE07ABD" w14:textId="77777777" w:rsidR="00B5789E" w:rsidRDefault="00B5789E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51D17163" w14:textId="77777777" w:rsidR="00B5789E" w:rsidRDefault="00B5789E" w:rsidP="00C756F6"/>
        </w:tc>
      </w:tr>
    </w:tbl>
    <w:p w14:paraId="3D12FC82" w14:textId="77777777" w:rsidR="00B5789E" w:rsidRDefault="00B5789E" w:rsidP="00C756F6">
      <w:r>
        <w:tab/>
      </w:r>
    </w:p>
    <w:p w14:paraId="1EB80B96" w14:textId="6162FA97" w:rsidR="003A72B1" w:rsidRPr="00973C6A" w:rsidRDefault="003A72B1" w:rsidP="00C756F6">
      <w:r>
        <w:lastRenderedPageBreak/>
        <w:t>ROOM/BED</w:t>
      </w:r>
      <w:r w:rsidRPr="00973C6A"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3A72B1" w14:paraId="45435157" w14:textId="77777777" w:rsidTr="00D86FEA">
        <w:tc>
          <w:tcPr>
            <w:tcW w:w="918" w:type="dxa"/>
            <w:shd w:val="clear" w:color="auto" w:fill="002060"/>
            <w:vAlign w:val="center"/>
          </w:tcPr>
          <w:p w14:paraId="15A12A33" w14:textId="77777777" w:rsidR="003A72B1" w:rsidRDefault="003A72B1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62DCB38D" w14:textId="77777777" w:rsidR="003A72B1" w:rsidRDefault="003A72B1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47E11DEF" w14:textId="77777777" w:rsidR="003A72B1" w:rsidRDefault="003A72B1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22464161" w14:textId="77777777" w:rsidR="003A72B1" w:rsidRDefault="003A72B1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7C46DAC2" w14:textId="77777777" w:rsidR="003A72B1" w:rsidRDefault="003A72B1" w:rsidP="00C756F6">
            <w:r>
              <w:t>100%</w:t>
            </w:r>
          </w:p>
        </w:tc>
      </w:tr>
      <w:tr w:rsidR="003A72B1" w14:paraId="2E4AF758" w14:textId="77777777" w:rsidTr="00D86FEA">
        <w:tc>
          <w:tcPr>
            <w:tcW w:w="918" w:type="dxa"/>
          </w:tcPr>
          <w:p w14:paraId="42946307" w14:textId="77777777" w:rsidR="003A72B1" w:rsidRDefault="003A72B1" w:rsidP="00C756F6">
            <w:r>
              <w:t>1</w:t>
            </w:r>
          </w:p>
        </w:tc>
        <w:tc>
          <w:tcPr>
            <w:tcW w:w="6246" w:type="dxa"/>
          </w:tcPr>
          <w:p w14:paraId="51A7D703" w14:textId="5CC403C6" w:rsidR="003A72B1" w:rsidRPr="00ED5385" w:rsidRDefault="00AA2ABD" w:rsidP="00C756F6">
            <w:r w:rsidRPr="00ED5385">
              <w:t>Define Ward</w:t>
            </w:r>
          </w:p>
        </w:tc>
        <w:tc>
          <w:tcPr>
            <w:tcW w:w="734" w:type="dxa"/>
          </w:tcPr>
          <w:p w14:paraId="2EF07544" w14:textId="77777777" w:rsidR="003A72B1" w:rsidRDefault="003A72B1" w:rsidP="00C756F6"/>
        </w:tc>
        <w:tc>
          <w:tcPr>
            <w:tcW w:w="617" w:type="dxa"/>
          </w:tcPr>
          <w:p w14:paraId="59CF901D" w14:textId="77777777" w:rsidR="003A72B1" w:rsidRDefault="003A72B1" w:rsidP="00C756F6"/>
        </w:tc>
        <w:tc>
          <w:tcPr>
            <w:tcW w:w="728" w:type="dxa"/>
          </w:tcPr>
          <w:p w14:paraId="0AD87D48" w14:textId="77777777" w:rsidR="003A72B1" w:rsidRDefault="003A72B1" w:rsidP="00C756F6"/>
        </w:tc>
      </w:tr>
      <w:tr w:rsidR="003A72B1" w14:paraId="2DC49083" w14:textId="77777777" w:rsidTr="00D86FEA">
        <w:tc>
          <w:tcPr>
            <w:tcW w:w="918" w:type="dxa"/>
          </w:tcPr>
          <w:p w14:paraId="0CFFA9B0" w14:textId="77777777" w:rsidR="003A72B1" w:rsidRDefault="003A72B1" w:rsidP="00C756F6">
            <w:r>
              <w:t>2</w:t>
            </w:r>
          </w:p>
        </w:tc>
        <w:tc>
          <w:tcPr>
            <w:tcW w:w="6246" w:type="dxa"/>
          </w:tcPr>
          <w:p w14:paraId="471D79B0" w14:textId="6693FD9F" w:rsidR="003A72B1" w:rsidRPr="00ED5385" w:rsidRDefault="00AA2ABD" w:rsidP="00C756F6">
            <w:r w:rsidRPr="00ED5385">
              <w:t>Define Rooms/Beds</w:t>
            </w:r>
          </w:p>
        </w:tc>
        <w:tc>
          <w:tcPr>
            <w:tcW w:w="734" w:type="dxa"/>
          </w:tcPr>
          <w:p w14:paraId="50D229FB" w14:textId="77777777" w:rsidR="003A72B1" w:rsidRDefault="003A72B1" w:rsidP="00C756F6"/>
        </w:tc>
        <w:tc>
          <w:tcPr>
            <w:tcW w:w="617" w:type="dxa"/>
          </w:tcPr>
          <w:p w14:paraId="29A1623E" w14:textId="77777777" w:rsidR="003A72B1" w:rsidRDefault="003A72B1" w:rsidP="00C756F6"/>
        </w:tc>
        <w:tc>
          <w:tcPr>
            <w:tcW w:w="728" w:type="dxa"/>
          </w:tcPr>
          <w:p w14:paraId="2F42B91E" w14:textId="77777777" w:rsidR="003A72B1" w:rsidRDefault="003A72B1" w:rsidP="00C756F6"/>
        </w:tc>
      </w:tr>
      <w:tr w:rsidR="003A72B1" w14:paraId="605F356A" w14:textId="77777777" w:rsidTr="00D86FEA">
        <w:tc>
          <w:tcPr>
            <w:tcW w:w="918" w:type="dxa"/>
          </w:tcPr>
          <w:p w14:paraId="68E8B88B" w14:textId="77777777" w:rsidR="003A72B1" w:rsidRDefault="003A72B1" w:rsidP="00C756F6">
            <w:r>
              <w:t>3</w:t>
            </w:r>
          </w:p>
        </w:tc>
        <w:tc>
          <w:tcPr>
            <w:tcW w:w="6246" w:type="dxa"/>
          </w:tcPr>
          <w:p w14:paraId="42FCAD39" w14:textId="7D1DBBC7" w:rsidR="003A72B1" w:rsidRPr="00ED5385" w:rsidRDefault="00AA2ABD" w:rsidP="00C756F6">
            <w:r w:rsidRPr="00ED5385">
              <w:t>Add Multiple Beds in Room</w:t>
            </w:r>
          </w:p>
        </w:tc>
        <w:tc>
          <w:tcPr>
            <w:tcW w:w="734" w:type="dxa"/>
          </w:tcPr>
          <w:p w14:paraId="728E3FCB" w14:textId="77777777" w:rsidR="003A72B1" w:rsidRDefault="003A72B1" w:rsidP="00C756F6"/>
        </w:tc>
        <w:tc>
          <w:tcPr>
            <w:tcW w:w="617" w:type="dxa"/>
          </w:tcPr>
          <w:p w14:paraId="563231A7" w14:textId="77777777" w:rsidR="003A72B1" w:rsidRDefault="003A72B1" w:rsidP="00C756F6"/>
        </w:tc>
        <w:tc>
          <w:tcPr>
            <w:tcW w:w="728" w:type="dxa"/>
          </w:tcPr>
          <w:p w14:paraId="5EA7A484" w14:textId="77777777" w:rsidR="003A72B1" w:rsidRDefault="003A72B1" w:rsidP="00C756F6"/>
        </w:tc>
      </w:tr>
      <w:tr w:rsidR="003A72B1" w14:paraId="3FE3784C" w14:textId="77777777" w:rsidTr="00D86FEA">
        <w:tc>
          <w:tcPr>
            <w:tcW w:w="918" w:type="dxa"/>
          </w:tcPr>
          <w:p w14:paraId="3F911F11" w14:textId="77777777" w:rsidR="003A72B1" w:rsidRDefault="003A72B1" w:rsidP="00C756F6">
            <w:r>
              <w:t>4</w:t>
            </w:r>
          </w:p>
        </w:tc>
        <w:tc>
          <w:tcPr>
            <w:tcW w:w="6246" w:type="dxa"/>
          </w:tcPr>
          <w:p w14:paraId="3D6196CF" w14:textId="4842A857" w:rsidR="003A72B1" w:rsidRPr="00ED5385" w:rsidRDefault="00AA2ABD" w:rsidP="00C756F6">
            <w:r w:rsidRPr="00ED5385">
              <w:t>Add Charges/Update/Remove against each bed</w:t>
            </w:r>
          </w:p>
        </w:tc>
        <w:tc>
          <w:tcPr>
            <w:tcW w:w="734" w:type="dxa"/>
          </w:tcPr>
          <w:p w14:paraId="63E34F8D" w14:textId="77777777" w:rsidR="003A72B1" w:rsidRDefault="003A72B1" w:rsidP="00C756F6"/>
        </w:tc>
        <w:tc>
          <w:tcPr>
            <w:tcW w:w="617" w:type="dxa"/>
          </w:tcPr>
          <w:p w14:paraId="226FB196" w14:textId="77777777" w:rsidR="003A72B1" w:rsidRDefault="003A72B1" w:rsidP="00C756F6"/>
        </w:tc>
        <w:tc>
          <w:tcPr>
            <w:tcW w:w="728" w:type="dxa"/>
          </w:tcPr>
          <w:p w14:paraId="31FC8768" w14:textId="77777777" w:rsidR="003A72B1" w:rsidRDefault="003A72B1" w:rsidP="00C756F6"/>
        </w:tc>
      </w:tr>
      <w:tr w:rsidR="003A72B1" w14:paraId="3DC2ECFC" w14:textId="77777777" w:rsidTr="00D86FEA">
        <w:tc>
          <w:tcPr>
            <w:tcW w:w="918" w:type="dxa"/>
          </w:tcPr>
          <w:p w14:paraId="148ADB72" w14:textId="77777777" w:rsidR="003A72B1" w:rsidRDefault="003A72B1" w:rsidP="00C756F6">
            <w:r>
              <w:t>5</w:t>
            </w:r>
          </w:p>
        </w:tc>
        <w:tc>
          <w:tcPr>
            <w:tcW w:w="6246" w:type="dxa"/>
          </w:tcPr>
          <w:p w14:paraId="2E11641B" w14:textId="0A047915" w:rsidR="003A72B1" w:rsidRPr="00ED5385" w:rsidRDefault="00AA2ABD" w:rsidP="00C756F6">
            <w:r w:rsidRPr="00ED5385">
              <w:t>Assign Room/Bed to Patient</w:t>
            </w:r>
          </w:p>
        </w:tc>
        <w:tc>
          <w:tcPr>
            <w:tcW w:w="734" w:type="dxa"/>
          </w:tcPr>
          <w:p w14:paraId="6C3A226B" w14:textId="77777777" w:rsidR="003A72B1" w:rsidRDefault="003A72B1" w:rsidP="00C756F6"/>
        </w:tc>
        <w:tc>
          <w:tcPr>
            <w:tcW w:w="617" w:type="dxa"/>
          </w:tcPr>
          <w:p w14:paraId="0D474F12" w14:textId="77777777" w:rsidR="003A72B1" w:rsidRDefault="003A72B1" w:rsidP="00C756F6"/>
        </w:tc>
        <w:tc>
          <w:tcPr>
            <w:tcW w:w="728" w:type="dxa"/>
          </w:tcPr>
          <w:p w14:paraId="03B1241C" w14:textId="77777777" w:rsidR="003A72B1" w:rsidRDefault="003A72B1" w:rsidP="00C756F6"/>
        </w:tc>
      </w:tr>
      <w:tr w:rsidR="003A72B1" w14:paraId="4785D93E" w14:textId="77777777" w:rsidTr="00D86FEA">
        <w:tc>
          <w:tcPr>
            <w:tcW w:w="918" w:type="dxa"/>
          </w:tcPr>
          <w:p w14:paraId="7A0A5CD4" w14:textId="77777777" w:rsidR="003A72B1" w:rsidRDefault="003A72B1" w:rsidP="00C756F6">
            <w:r>
              <w:t>6</w:t>
            </w:r>
          </w:p>
        </w:tc>
        <w:tc>
          <w:tcPr>
            <w:tcW w:w="6246" w:type="dxa"/>
          </w:tcPr>
          <w:p w14:paraId="7A9836AF" w14:textId="161263B5" w:rsidR="003A72B1" w:rsidRPr="00ED5385" w:rsidRDefault="00AA2ABD" w:rsidP="00C756F6">
            <w:r w:rsidRPr="00ED5385">
              <w:t>Mapping with Finance</w:t>
            </w:r>
          </w:p>
        </w:tc>
        <w:tc>
          <w:tcPr>
            <w:tcW w:w="734" w:type="dxa"/>
          </w:tcPr>
          <w:p w14:paraId="3C76D993" w14:textId="77777777" w:rsidR="003A72B1" w:rsidRDefault="003A72B1" w:rsidP="00C756F6"/>
        </w:tc>
        <w:tc>
          <w:tcPr>
            <w:tcW w:w="617" w:type="dxa"/>
          </w:tcPr>
          <w:p w14:paraId="3685BBF0" w14:textId="77777777" w:rsidR="003A72B1" w:rsidRDefault="003A72B1" w:rsidP="00C756F6"/>
        </w:tc>
        <w:tc>
          <w:tcPr>
            <w:tcW w:w="728" w:type="dxa"/>
          </w:tcPr>
          <w:p w14:paraId="4387B05E" w14:textId="77777777" w:rsidR="003A72B1" w:rsidRDefault="003A72B1" w:rsidP="00C756F6"/>
        </w:tc>
      </w:tr>
      <w:tr w:rsidR="003A72B1" w14:paraId="26553A42" w14:textId="77777777" w:rsidTr="00D86FEA">
        <w:tc>
          <w:tcPr>
            <w:tcW w:w="918" w:type="dxa"/>
          </w:tcPr>
          <w:p w14:paraId="74EC0A38" w14:textId="77777777" w:rsidR="003A72B1" w:rsidRDefault="003A72B1" w:rsidP="00C756F6">
            <w:r>
              <w:t>7</w:t>
            </w:r>
          </w:p>
        </w:tc>
        <w:tc>
          <w:tcPr>
            <w:tcW w:w="6246" w:type="dxa"/>
          </w:tcPr>
          <w:p w14:paraId="1E50F95C" w14:textId="6B5201B0" w:rsidR="003A72B1" w:rsidRPr="00ED5385" w:rsidRDefault="00AA2ABD" w:rsidP="00C756F6">
            <w:r w:rsidRPr="00ED5385">
              <w:t>Real Time Effect</w:t>
            </w:r>
          </w:p>
        </w:tc>
        <w:tc>
          <w:tcPr>
            <w:tcW w:w="734" w:type="dxa"/>
          </w:tcPr>
          <w:p w14:paraId="237B115F" w14:textId="77777777" w:rsidR="003A72B1" w:rsidRDefault="003A72B1" w:rsidP="00C756F6"/>
        </w:tc>
        <w:tc>
          <w:tcPr>
            <w:tcW w:w="617" w:type="dxa"/>
          </w:tcPr>
          <w:p w14:paraId="43561FE9" w14:textId="77777777" w:rsidR="003A72B1" w:rsidRDefault="003A72B1" w:rsidP="00C756F6"/>
        </w:tc>
        <w:tc>
          <w:tcPr>
            <w:tcW w:w="728" w:type="dxa"/>
          </w:tcPr>
          <w:p w14:paraId="5A130289" w14:textId="77777777" w:rsidR="003A72B1" w:rsidRDefault="003A72B1" w:rsidP="00C756F6"/>
        </w:tc>
      </w:tr>
    </w:tbl>
    <w:p w14:paraId="22E79FFE" w14:textId="77777777" w:rsidR="003A72B1" w:rsidRDefault="003A72B1" w:rsidP="00C756F6"/>
    <w:p w14:paraId="2AF1992F" w14:textId="77777777" w:rsidR="003A72B1" w:rsidRDefault="003A72B1" w:rsidP="00C756F6"/>
    <w:p w14:paraId="118E659C" w14:textId="77777777" w:rsidR="003A72B1" w:rsidRDefault="003A72B1" w:rsidP="00C756F6">
      <w:r w:rsidRPr="009B07AC">
        <w:t>If &lt;50, Please Explain Briefly</w:t>
      </w:r>
    </w:p>
    <w:p w14:paraId="1EDCDABB" w14:textId="77777777" w:rsidR="003A72B1" w:rsidRDefault="003A72B1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3A72B1" w14:paraId="73498638" w14:textId="77777777" w:rsidTr="00D86FEA">
        <w:tc>
          <w:tcPr>
            <w:tcW w:w="9243" w:type="dxa"/>
            <w:shd w:val="clear" w:color="auto" w:fill="002060"/>
          </w:tcPr>
          <w:p w14:paraId="19BFEF3C" w14:textId="77777777" w:rsidR="003A72B1" w:rsidRPr="004035AB" w:rsidRDefault="003A72B1" w:rsidP="00C756F6">
            <w:r w:rsidRPr="004035AB">
              <w:t>Attached Pages References (If any):</w:t>
            </w:r>
          </w:p>
        </w:tc>
      </w:tr>
      <w:tr w:rsidR="003A72B1" w14:paraId="29F35719" w14:textId="77777777" w:rsidTr="00D86FEA">
        <w:tc>
          <w:tcPr>
            <w:tcW w:w="9243" w:type="dxa"/>
          </w:tcPr>
          <w:p w14:paraId="66AEFFBD" w14:textId="77777777" w:rsidR="003A72B1" w:rsidRDefault="003A72B1" w:rsidP="00C756F6"/>
          <w:p w14:paraId="6295D6FD" w14:textId="77777777" w:rsidR="003A72B1" w:rsidRDefault="003A72B1" w:rsidP="00C756F6"/>
          <w:p w14:paraId="2965A63E" w14:textId="63CEC81C" w:rsidR="003A72B1" w:rsidRDefault="003A72B1" w:rsidP="00C756F6"/>
          <w:p w14:paraId="0EDFBF67" w14:textId="67196744" w:rsidR="009C2BDD" w:rsidRDefault="009C2BDD" w:rsidP="00C756F6"/>
          <w:p w14:paraId="549B8BB8" w14:textId="2083CF9F" w:rsidR="009C2BDD" w:rsidRDefault="009C2BDD" w:rsidP="00C756F6"/>
          <w:p w14:paraId="7BC0C746" w14:textId="77777777" w:rsidR="009C2BDD" w:rsidRDefault="009C2BDD" w:rsidP="00C756F6"/>
          <w:p w14:paraId="3BA75571" w14:textId="77777777" w:rsidR="003A72B1" w:rsidRDefault="003A72B1" w:rsidP="00C756F6"/>
          <w:p w14:paraId="1D859D61" w14:textId="77777777" w:rsidR="003A72B1" w:rsidRDefault="003A72B1" w:rsidP="00C756F6"/>
        </w:tc>
      </w:tr>
    </w:tbl>
    <w:p w14:paraId="77613125" w14:textId="77777777" w:rsidR="003A72B1" w:rsidRDefault="003A72B1" w:rsidP="00C756F6"/>
    <w:p w14:paraId="66A75B30" w14:textId="77777777" w:rsidR="003A72B1" w:rsidRDefault="003A72B1" w:rsidP="00C756F6"/>
    <w:p w14:paraId="29116E2F" w14:textId="77777777" w:rsidR="009C2BDD" w:rsidRPr="00561BF0" w:rsidRDefault="009C2BDD" w:rsidP="00C756F6"/>
    <w:p w14:paraId="3F1AEF9C" w14:textId="77777777" w:rsidR="003A72B1" w:rsidRDefault="003A72B1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3A72B1" w14:paraId="1FFB65B0" w14:textId="77777777" w:rsidTr="00D86FEA">
        <w:tc>
          <w:tcPr>
            <w:tcW w:w="4621" w:type="dxa"/>
          </w:tcPr>
          <w:p w14:paraId="0766FB3B" w14:textId="77777777" w:rsidR="003A72B1" w:rsidRDefault="003A72B1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14C0CBD2" w14:textId="2697DFC9" w:rsidR="003A72B1" w:rsidRPr="00A45D1F" w:rsidRDefault="00D953F2" w:rsidP="00C756F6">
            <w:r>
              <w:t xml:space="preserve">Alkhidmat Al-Razzi </w:t>
            </w:r>
          </w:p>
          <w:p w14:paraId="4357F268" w14:textId="6383DA00" w:rsidR="003A72B1" w:rsidRPr="00A45D1F" w:rsidRDefault="00D953F2" w:rsidP="00C756F6">
            <w:pPr>
              <w:rPr>
                <w:sz w:val="24"/>
                <w:szCs w:val="24"/>
              </w:rPr>
            </w:pPr>
            <w:r>
              <w:t>Hospital – Rawalpindi</w:t>
            </w:r>
          </w:p>
        </w:tc>
      </w:tr>
      <w:tr w:rsidR="003A72B1" w14:paraId="3925A45A" w14:textId="77777777" w:rsidTr="00D86FEA">
        <w:tc>
          <w:tcPr>
            <w:tcW w:w="4621" w:type="dxa"/>
          </w:tcPr>
          <w:p w14:paraId="0A78C59E" w14:textId="77777777" w:rsidR="003A72B1" w:rsidRDefault="003A72B1" w:rsidP="00C756F6">
            <w:r>
              <w:br/>
              <w:t>Designation: ___________________________</w:t>
            </w:r>
          </w:p>
        </w:tc>
        <w:tc>
          <w:tcPr>
            <w:tcW w:w="4622" w:type="dxa"/>
            <w:vMerge/>
          </w:tcPr>
          <w:p w14:paraId="5641E61C" w14:textId="77777777" w:rsidR="003A72B1" w:rsidRDefault="003A72B1" w:rsidP="00C756F6"/>
        </w:tc>
      </w:tr>
      <w:tr w:rsidR="003A72B1" w14:paraId="059538F1" w14:textId="77777777" w:rsidTr="00D86FEA">
        <w:tc>
          <w:tcPr>
            <w:tcW w:w="4621" w:type="dxa"/>
          </w:tcPr>
          <w:p w14:paraId="741EE4E9" w14:textId="77777777" w:rsidR="003A72B1" w:rsidRDefault="003A72B1" w:rsidP="00C756F6"/>
          <w:p w14:paraId="6040C524" w14:textId="77777777" w:rsidR="003A72B1" w:rsidRDefault="003A72B1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2FD7D1B7" w14:textId="77777777" w:rsidR="003A72B1" w:rsidRDefault="003A72B1" w:rsidP="00C756F6"/>
        </w:tc>
      </w:tr>
    </w:tbl>
    <w:p w14:paraId="48B638C3" w14:textId="77777777" w:rsidR="003A72B1" w:rsidRDefault="003A72B1" w:rsidP="00C756F6">
      <w:r>
        <w:tab/>
      </w:r>
    </w:p>
    <w:p w14:paraId="180C1D30" w14:textId="75EDE7F6" w:rsidR="00B5789E" w:rsidRDefault="00B5789E" w:rsidP="00C756F6"/>
    <w:p w14:paraId="42E8CD24" w14:textId="1829EE9D" w:rsidR="00E50B44" w:rsidRDefault="00E50B44" w:rsidP="00C756F6"/>
    <w:p w14:paraId="1BB3B8E8" w14:textId="2681BC8B" w:rsidR="00E50B44" w:rsidRDefault="00E50B44" w:rsidP="00C756F6"/>
    <w:p w14:paraId="5A2AD82B" w14:textId="3FCB3B9A" w:rsidR="00E50B44" w:rsidRDefault="00E50B44" w:rsidP="00C756F6"/>
    <w:p w14:paraId="72BA5091" w14:textId="655E1A43" w:rsidR="00E50B44" w:rsidRDefault="00E50B44" w:rsidP="00C756F6"/>
    <w:p w14:paraId="662256DA" w14:textId="4F4AA946" w:rsidR="00E50B44" w:rsidRDefault="00E50B44" w:rsidP="00C756F6"/>
    <w:p w14:paraId="7E4CCF99" w14:textId="12A0B5B0" w:rsidR="00E50B44" w:rsidRDefault="00E50B44" w:rsidP="00C756F6"/>
    <w:p w14:paraId="169B4B37" w14:textId="62FAAE50" w:rsidR="003D4373" w:rsidRPr="00973C6A" w:rsidRDefault="003D4373" w:rsidP="00C756F6">
      <w:r>
        <w:lastRenderedPageBreak/>
        <w:t>USER RIGHTS</w:t>
      </w:r>
      <w:r w:rsidRPr="00973C6A"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3D4373" w14:paraId="738FFD9E" w14:textId="77777777" w:rsidTr="00D86FEA">
        <w:tc>
          <w:tcPr>
            <w:tcW w:w="918" w:type="dxa"/>
            <w:shd w:val="clear" w:color="auto" w:fill="002060"/>
            <w:vAlign w:val="center"/>
          </w:tcPr>
          <w:p w14:paraId="5EA14D14" w14:textId="77777777" w:rsidR="003D4373" w:rsidRDefault="003D4373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6D16D8C5" w14:textId="77777777" w:rsidR="003D4373" w:rsidRDefault="003D4373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2086FBF9" w14:textId="77777777" w:rsidR="003D4373" w:rsidRDefault="003D4373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757D436A" w14:textId="77777777" w:rsidR="003D4373" w:rsidRDefault="003D4373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6190300B" w14:textId="77777777" w:rsidR="003D4373" w:rsidRDefault="003D4373" w:rsidP="00C756F6">
            <w:r>
              <w:t>100%</w:t>
            </w:r>
          </w:p>
        </w:tc>
      </w:tr>
      <w:tr w:rsidR="003D4373" w14:paraId="11656F95" w14:textId="77777777" w:rsidTr="00D86FEA">
        <w:tc>
          <w:tcPr>
            <w:tcW w:w="918" w:type="dxa"/>
          </w:tcPr>
          <w:p w14:paraId="76019E9D" w14:textId="77777777" w:rsidR="003D4373" w:rsidRDefault="003D4373" w:rsidP="00C756F6">
            <w:r>
              <w:t>1</w:t>
            </w:r>
          </w:p>
        </w:tc>
        <w:tc>
          <w:tcPr>
            <w:tcW w:w="6246" w:type="dxa"/>
          </w:tcPr>
          <w:p w14:paraId="372EF5EE" w14:textId="3F1266A8" w:rsidR="003D4373" w:rsidRPr="00255F80" w:rsidRDefault="00AC51EA" w:rsidP="00C756F6">
            <w:r>
              <w:t>Create New User</w:t>
            </w:r>
          </w:p>
        </w:tc>
        <w:tc>
          <w:tcPr>
            <w:tcW w:w="734" w:type="dxa"/>
          </w:tcPr>
          <w:p w14:paraId="1F9D7FE8" w14:textId="77777777" w:rsidR="003D4373" w:rsidRDefault="003D4373" w:rsidP="00C756F6"/>
        </w:tc>
        <w:tc>
          <w:tcPr>
            <w:tcW w:w="617" w:type="dxa"/>
          </w:tcPr>
          <w:p w14:paraId="7840B5F4" w14:textId="77777777" w:rsidR="003D4373" w:rsidRDefault="003D4373" w:rsidP="00C756F6"/>
        </w:tc>
        <w:tc>
          <w:tcPr>
            <w:tcW w:w="728" w:type="dxa"/>
          </w:tcPr>
          <w:p w14:paraId="65914733" w14:textId="77777777" w:rsidR="003D4373" w:rsidRDefault="003D4373" w:rsidP="00C756F6"/>
        </w:tc>
      </w:tr>
      <w:tr w:rsidR="003D4373" w14:paraId="66CCB179" w14:textId="77777777" w:rsidTr="00D86FEA">
        <w:tc>
          <w:tcPr>
            <w:tcW w:w="918" w:type="dxa"/>
          </w:tcPr>
          <w:p w14:paraId="7B766ADC" w14:textId="77777777" w:rsidR="003D4373" w:rsidRDefault="003D4373" w:rsidP="00C756F6">
            <w:r>
              <w:t>2</w:t>
            </w:r>
          </w:p>
        </w:tc>
        <w:tc>
          <w:tcPr>
            <w:tcW w:w="6246" w:type="dxa"/>
          </w:tcPr>
          <w:p w14:paraId="08EE81EC" w14:textId="76432D0F" w:rsidR="003D4373" w:rsidRPr="00255F80" w:rsidRDefault="00AC51EA" w:rsidP="00C756F6">
            <w:r>
              <w:t>Define User Details</w:t>
            </w:r>
          </w:p>
        </w:tc>
        <w:tc>
          <w:tcPr>
            <w:tcW w:w="734" w:type="dxa"/>
          </w:tcPr>
          <w:p w14:paraId="40FAE1EC" w14:textId="77777777" w:rsidR="003D4373" w:rsidRDefault="003D4373" w:rsidP="00C756F6"/>
        </w:tc>
        <w:tc>
          <w:tcPr>
            <w:tcW w:w="617" w:type="dxa"/>
          </w:tcPr>
          <w:p w14:paraId="73B9F47F" w14:textId="77777777" w:rsidR="003D4373" w:rsidRDefault="003D4373" w:rsidP="00C756F6"/>
        </w:tc>
        <w:tc>
          <w:tcPr>
            <w:tcW w:w="728" w:type="dxa"/>
          </w:tcPr>
          <w:p w14:paraId="3FE59D34" w14:textId="77777777" w:rsidR="003D4373" w:rsidRDefault="003D4373" w:rsidP="00C756F6"/>
        </w:tc>
      </w:tr>
      <w:tr w:rsidR="003D4373" w14:paraId="2FB94B03" w14:textId="77777777" w:rsidTr="00D86FEA">
        <w:tc>
          <w:tcPr>
            <w:tcW w:w="918" w:type="dxa"/>
          </w:tcPr>
          <w:p w14:paraId="55C16A23" w14:textId="77777777" w:rsidR="003D4373" w:rsidRDefault="003D4373" w:rsidP="00C756F6">
            <w:r>
              <w:t>3</w:t>
            </w:r>
          </w:p>
        </w:tc>
        <w:tc>
          <w:tcPr>
            <w:tcW w:w="6246" w:type="dxa"/>
          </w:tcPr>
          <w:p w14:paraId="7811B23A" w14:textId="1E44AB37" w:rsidR="003D4373" w:rsidRPr="00255F80" w:rsidRDefault="00AC51EA" w:rsidP="00C756F6">
            <w:r>
              <w:t>Assign Rights to User</w:t>
            </w:r>
          </w:p>
        </w:tc>
        <w:tc>
          <w:tcPr>
            <w:tcW w:w="734" w:type="dxa"/>
          </w:tcPr>
          <w:p w14:paraId="59EF6264" w14:textId="77777777" w:rsidR="003D4373" w:rsidRDefault="003D4373" w:rsidP="00C756F6"/>
        </w:tc>
        <w:tc>
          <w:tcPr>
            <w:tcW w:w="617" w:type="dxa"/>
          </w:tcPr>
          <w:p w14:paraId="4F9E71F7" w14:textId="77777777" w:rsidR="003D4373" w:rsidRDefault="003D4373" w:rsidP="00C756F6"/>
        </w:tc>
        <w:tc>
          <w:tcPr>
            <w:tcW w:w="728" w:type="dxa"/>
          </w:tcPr>
          <w:p w14:paraId="0C86F031" w14:textId="77777777" w:rsidR="003D4373" w:rsidRDefault="003D4373" w:rsidP="00C756F6"/>
        </w:tc>
      </w:tr>
      <w:tr w:rsidR="003D4373" w14:paraId="2F4872D2" w14:textId="77777777" w:rsidTr="00D86FEA">
        <w:tc>
          <w:tcPr>
            <w:tcW w:w="918" w:type="dxa"/>
          </w:tcPr>
          <w:p w14:paraId="727F894E" w14:textId="77777777" w:rsidR="003D4373" w:rsidRDefault="003D4373" w:rsidP="00C756F6">
            <w:r>
              <w:t>4</w:t>
            </w:r>
          </w:p>
        </w:tc>
        <w:tc>
          <w:tcPr>
            <w:tcW w:w="6246" w:type="dxa"/>
          </w:tcPr>
          <w:p w14:paraId="21C35FA9" w14:textId="5BDD99ED" w:rsidR="003D4373" w:rsidRPr="00255F80" w:rsidRDefault="00AC51EA" w:rsidP="00C756F6">
            <w:r>
              <w:t>Add New Rights to User</w:t>
            </w:r>
          </w:p>
        </w:tc>
        <w:tc>
          <w:tcPr>
            <w:tcW w:w="734" w:type="dxa"/>
          </w:tcPr>
          <w:p w14:paraId="5F39A6A4" w14:textId="77777777" w:rsidR="003D4373" w:rsidRDefault="003D4373" w:rsidP="00C756F6"/>
        </w:tc>
        <w:tc>
          <w:tcPr>
            <w:tcW w:w="617" w:type="dxa"/>
          </w:tcPr>
          <w:p w14:paraId="41BAD006" w14:textId="77777777" w:rsidR="003D4373" w:rsidRDefault="003D4373" w:rsidP="00C756F6"/>
        </w:tc>
        <w:tc>
          <w:tcPr>
            <w:tcW w:w="728" w:type="dxa"/>
          </w:tcPr>
          <w:p w14:paraId="36CB45FB" w14:textId="77777777" w:rsidR="003D4373" w:rsidRDefault="003D4373" w:rsidP="00C756F6"/>
        </w:tc>
      </w:tr>
      <w:tr w:rsidR="003D4373" w14:paraId="1B9AC51F" w14:textId="77777777" w:rsidTr="00D86FEA">
        <w:tc>
          <w:tcPr>
            <w:tcW w:w="918" w:type="dxa"/>
          </w:tcPr>
          <w:p w14:paraId="0969A474" w14:textId="77777777" w:rsidR="003D4373" w:rsidRDefault="003D4373" w:rsidP="00C756F6">
            <w:r>
              <w:t>5</w:t>
            </w:r>
          </w:p>
        </w:tc>
        <w:tc>
          <w:tcPr>
            <w:tcW w:w="6246" w:type="dxa"/>
          </w:tcPr>
          <w:p w14:paraId="34D6B887" w14:textId="5AB8CF26" w:rsidR="003D4373" w:rsidRPr="00255F80" w:rsidRDefault="00AC51EA" w:rsidP="00C756F6">
            <w:r>
              <w:t>Delete User Rights</w:t>
            </w:r>
          </w:p>
        </w:tc>
        <w:tc>
          <w:tcPr>
            <w:tcW w:w="734" w:type="dxa"/>
          </w:tcPr>
          <w:p w14:paraId="2C71EA56" w14:textId="77777777" w:rsidR="003D4373" w:rsidRDefault="003D4373" w:rsidP="00C756F6"/>
        </w:tc>
        <w:tc>
          <w:tcPr>
            <w:tcW w:w="617" w:type="dxa"/>
          </w:tcPr>
          <w:p w14:paraId="2937B02C" w14:textId="77777777" w:rsidR="003D4373" w:rsidRDefault="003D4373" w:rsidP="00C756F6"/>
        </w:tc>
        <w:tc>
          <w:tcPr>
            <w:tcW w:w="728" w:type="dxa"/>
          </w:tcPr>
          <w:p w14:paraId="586E5409" w14:textId="77777777" w:rsidR="003D4373" w:rsidRDefault="003D4373" w:rsidP="00C756F6"/>
        </w:tc>
      </w:tr>
      <w:tr w:rsidR="003D4373" w14:paraId="5AB070C1" w14:textId="77777777" w:rsidTr="00D86FEA">
        <w:tc>
          <w:tcPr>
            <w:tcW w:w="918" w:type="dxa"/>
          </w:tcPr>
          <w:p w14:paraId="1B8906AA" w14:textId="77777777" w:rsidR="003D4373" w:rsidRDefault="003D4373" w:rsidP="00C756F6">
            <w:r>
              <w:t>6</w:t>
            </w:r>
          </w:p>
        </w:tc>
        <w:tc>
          <w:tcPr>
            <w:tcW w:w="6246" w:type="dxa"/>
          </w:tcPr>
          <w:p w14:paraId="72D15769" w14:textId="73E2EAE0" w:rsidR="003D4373" w:rsidRPr="00255F80" w:rsidRDefault="00AC51EA" w:rsidP="00C756F6">
            <w:r>
              <w:t>Change Password</w:t>
            </w:r>
          </w:p>
        </w:tc>
        <w:tc>
          <w:tcPr>
            <w:tcW w:w="734" w:type="dxa"/>
          </w:tcPr>
          <w:p w14:paraId="64134510" w14:textId="77777777" w:rsidR="003D4373" w:rsidRDefault="003D4373" w:rsidP="00C756F6"/>
        </w:tc>
        <w:tc>
          <w:tcPr>
            <w:tcW w:w="617" w:type="dxa"/>
          </w:tcPr>
          <w:p w14:paraId="524D62A2" w14:textId="77777777" w:rsidR="003D4373" w:rsidRDefault="003D4373" w:rsidP="00C756F6"/>
        </w:tc>
        <w:tc>
          <w:tcPr>
            <w:tcW w:w="728" w:type="dxa"/>
          </w:tcPr>
          <w:p w14:paraId="7DCDC94C" w14:textId="77777777" w:rsidR="003D4373" w:rsidRDefault="003D4373" w:rsidP="00C756F6"/>
        </w:tc>
      </w:tr>
      <w:tr w:rsidR="003D4373" w14:paraId="4F4417D6" w14:textId="77777777" w:rsidTr="00D86FEA">
        <w:tc>
          <w:tcPr>
            <w:tcW w:w="918" w:type="dxa"/>
          </w:tcPr>
          <w:p w14:paraId="3DE2779A" w14:textId="77777777" w:rsidR="003D4373" w:rsidRDefault="003D4373" w:rsidP="00C756F6">
            <w:r>
              <w:t>7</w:t>
            </w:r>
          </w:p>
        </w:tc>
        <w:tc>
          <w:tcPr>
            <w:tcW w:w="6246" w:type="dxa"/>
          </w:tcPr>
          <w:p w14:paraId="34132078" w14:textId="5C465DF5" w:rsidR="003D4373" w:rsidRDefault="00AC51EA" w:rsidP="00C756F6">
            <w:r>
              <w:t>Password Management</w:t>
            </w:r>
          </w:p>
        </w:tc>
        <w:tc>
          <w:tcPr>
            <w:tcW w:w="734" w:type="dxa"/>
          </w:tcPr>
          <w:p w14:paraId="5CD1670C" w14:textId="77777777" w:rsidR="003D4373" w:rsidRDefault="003D4373" w:rsidP="00C756F6"/>
        </w:tc>
        <w:tc>
          <w:tcPr>
            <w:tcW w:w="617" w:type="dxa"/>
          </w:tcPr>
          <w:p w14:paraId="686B0DD3" w14:textId="77777777" w:rsidR="003D4373" w:rsidRDefault="003D4373" w:rsidP="00C756F6"/>
        </w:tc>
        <w:tc>
          <w:tcPr>
            <w:tcW w:w="728" w:type="dxa"/>
          </w:tcPr>
          <w:p w14:paraId="6DFE4904" w14:textId="77777777" w:rsidR="003D4373" w:rsidRDefault="003D4373" w:rsidP="00C756F6"/>
        </w:tc>
      </w:tr>
      <w:tr w:rsidR="003D4373" w14:paraId="0DBB3508" w14:textId="77777777" w:rsidTr="00D86FEA">
        <w:tc>
          <w:tcPr>
            <w:tcW w:w="918" w:type="dxa"/>
          </w:tcPr>
          <w:p w14:paraId="0253507A" w14:textId="77777777" w:rsidR="003D4373" w:rsidRDefault="003D4373" w:rsidP="00C756F6">
            <w:r>
              <w:t>8</w:t>
            </w:r>
          </w:p>
        </w:tc>
        <w:tc>
          <w:tcPr>
            <w:tcW w:w="6246" w:type="dxa"/>
          </w:tcPr>
          <w:p w14:paraId="514302BB" w14:textId="6D6F7FC9" w:rsidR="003D4373" w:rsidRDefault="00AC51EA" w:rsidP="00C756F6">
            <w:r>
              <w:t>Access User Credentials</w:t>
            </w:r>
          </w:p>
        </w:tc>
        <w:tc>
          <w:tcPr>
            <w:tcW w:w="734" w:type="dxa"/>
          </w:tcPr>
          <w:p w14:paraId="12CC926F" w14:textId="77777777" w:rsidR="003D4373" w:rsidRDefault="003D4373" w:rsidP="00C756F6"/>
        </w:tc>
        <w:tc>
          <w:tcPr>
            <w:tcW w:w="617" w:type="dxa"/>
          </w:tcPr>
          <w:p w14:paraId="4D1A7647" w14:textId="77777777" w:rsidR="003D4373" w:rsidRDefault="003D4373" w:rsidP="00C756F6"/>
        </w:tc>
        <w:tc>
          <w:tcPr>
            <w:tcW w:w="728" w:type="dxa"/>
          </w:tcPr>
          <w:p w14:paraId="0B38665A" w14:textId="77777777" w:rsidR="003D4373" w:rsidRDefault="003D4373" w:rsidP="00C756F6"/>
        </w:tc>
      </w:tr>
    </w:tbl>
    <w:p w14:paraId="61025303" w14:textId="77777777" w:rsidR="003D4373" w:rsidRDefault="003D4373" w:rsidP="00C756F6"/>
    <w:p w14:paraId="31379593" w14:textId="77777777" w:rsidR="003D4373" w:rsidRDefault="003D4373" w:rsidP="00C756F6"/>
    <w:p w14:paraId="3C71E911" w14:textId="77777777" w:rsidR="003D4373" w:rsidRDefault="003D4373" w:rsidP="00C756F6">
      <w:r w:rsidRPr="009B07AC">
        <w:t>If &lt;50, Please Explain Briefly</w:t>
      </w:r>
    </w:p>
    <w:p w14:paraId="790701A5" w14:textId="77777777" w:rsidR="003D4373" w:rsidRDefault="003D4373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3D4373" w14:paraId="031872C3" w14:textId="77777777" w:rsidTr="00D86FEA">
        <w:tc>
          <w:tcPr>
            <w:tcW w:w="9243" w:type="dxa"/>
            <w:shd w:val="clear" w:color="auto" w:fill="002060"/>
          </w:tcPr>
          <w:p w14:paraId="1CD71A4B" w14:textId="77777777" w:rsidR="003D4373" w:rsidRPr="004035AB" w:rsidRDefault="003D4373" w:rsidP="00C756F6">
            <w:r w:rsidRPr="004035AB">
              <w:t>Attached Pages References (If any):</w:t>
            </w:r>
          </w:p>
        </w:tc>
      </w:tr>
      <w:tr w:rsidR="003D4373" w14:paraId="5764CB9D" w14:textId="77777777" w:rsidTr="00D86FEA">
        <w:tc>
          <w:tcPr>
            <w:tcW w:w="9243" w:type="dxa"/>
          </w:tcPr>
          <w:p w14:paraId="5BF74934" w14:textId="77777777" w:rsidR="003D4373" w:rsidRDefault="003D4373" w:rsidP="00C756F6"/>
          <w:p w14:paraId="38C029BC" w14:textId="1D992C25" w:rsidR="003D4373" w:rsidRDefault="003D4373" w:rsidP="00C756F6"/>
          <w:p w14:paraId="183F4E67" w14:textId="6F146264" w:rsidR="009C2066" w:rsidRDefault="009C2066" w:rsidP="00C756F6"/>
          <w:p w14:paraId="7C0F8E96" w14:textId="77777777" w:rsidR="009C2066" w:rsidRDefault="009C2066" w:rsidP="00C756F6"/>
          <w:p w14:paraId="3F0DD39C" w14:textId="77777777" w:rsidR="003D4373" w:rsidRDefault="003D4373" w:rsidP="00C756F6"/>
          <w:p w14:paraId="107BD800" w14:textId="77777777" w:rsidR="003D4373" w:rsidRDefault="003D4373" w:rsidP="00C756F6"/>
          <w:p w14:paraId="7A1A20AF" w14:textId="77777777" w:rsidR="003D4373" w:rsidRDefault="003D4373" w:rsidP="00C756F6"/>
        </w:tc>
      </w:tr>
    </w:tbl>
    <w:p w14:paraId="50E4318E" w14:textId="77777777" w:rsidR="003D4373" w:rsidRDefault="003D4373" w:rsidP="00C756F6"/>
    <w:p w14:paraId="5D4E0786" w14:textId="77777777" w:rsidR="003D4373" w:rsidRDefault="003D4373" w:rsidP="00C756F6"/>
    <w:p w14:paraId="158391F3" w14:textId="77777777" w:rsidR="003D4373" w:rsidRPr="00561BF0" w:rsidRDefault="003D4373" w:rsidP="00C756F6"/>
    <w:p w14:paraId="7382CAD3" w14:textId="77777777" w:rsidR="003D4373" w:rsidRPr="00561BF0" w:rsidRDefault="003D4373" w:rsidP="00C756F6"/>
    <w:p w14:paraId="7BABFFA7" w14:textId="77777777" w:rsidR="003D4373" w:rsidRDefault="003D4373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3D4373" w14:paraId="647E62D4" w14:textId="77777777" w:rsidTr="00D86FEA">
        <w:tc>
          <w:tcPr>
            <w:tcW w:w="4621" w:type="dxa"/>
          </w:tcPr>
          <w:p w14:paraId="107BA561" w14:textId="77777777" w:rsidR="003D4373" w:rsidRDefault="003D4373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72842984" w14:textId="5A38F8EC" w:rsidR="003D4373" w:rsidRPr="00A45D1F" w:rsidRDefault="00D953F2" w:rsidP="00C756F6">
            <w:r>
              <w:t>Alkhidmat Al-Razzi</w:t>
            </w:r>
          </w:p>
          <w:p w14:paraId="53399E65" w14:textId="025A402F" w:rsidR="003D4373" w:rsidRPr="00A45D1F" w:rsidRDefault="00D953F2" w:rsidP="00C756F6">
            <w:pPr>
              <w:rPr>
                <w:sz w:val="24"/>
                <w:szCs w:val="24"/>
              </w:rPr>
            </w:pPr>
            <w:r>
              <w:t>Hospital –Rawalpindi</w:t>
            </w:r>
          </w:p>
        </w:tc>
      </w:tr>
      <w:tr w:rsidR="003D4373" w14:paraId="2CE8A912" w14:textId="77777777" w:rsidTr="00D86FEA">
        <w:tc>
          <w:tcPr>
            <w:tcW w:w="4621" w:type="dxa"/>
          </w:tcPr>
          <w:p w14:paraId="5FA24C8F" w14:textId="77777777" w:rsidR="003D4373" w:rsidRDefault="003D4373" w:rsidP="00C756F6">
            <w:r>
              <w:br/>
              <w:t>Designation: ___________________________</w:t>
            </w:r>
          </w:p>
        </w:tc>
        <w:tc>
          <w:tcPr>
            <w:tcW w:w="4622" w:type="dxa"/>
            <w:vMerge/>
          </w:tcPr>
          <w:p w14:paraId="705FF937" w14:textId="77777777" w:rsidR="003D4373" w:rsidRDefault="003D4373" w:rsidP="00C756F6"/>
        </w:tc>
      </w:tr>
      <w:tr w:rsidR="003D4373" w14:paraId="50FAADFF" w14:textId="77777777" w:rsidTr="00D86FEA">
        <w:tc>
          <w:tcPr>
            <w:tcW w:w="4621" w:type="dxa"/>
          </w:tcPr>
          <w:p w14:paraId="74AAD534" w14:textId="77777777" w:rsidR="003D4373" w:rsidRDefault="003D4373" w:rsidP="00C756F6"/>
          <w:p w14:paraId="58C21889" w14:textId="77777777" w:rsidR="003D4373" w:rsidRDefault="003D4373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2934284C" w14:textId="77777777" w:rsidR="003D4373" w:rsidRDefault="003D4373" w:rsidP="00C756F6"/>
        </w:tc>
      </w:tr>
    </w:tbl>
    <w:p w14:paraId="3BF1E6EE" w14:textId="77777777" w:rsidR="003D4373" w:rsidRDefault="003D4373" w:rsidP="00C756F6">
      <w:r>
        <w:tab/>
      </w:r>
    </w:p>
    <w:p w14:paraId="3A66EC64" w14:textId="787424FA" w:rsidR="00E50B44" w:rsidRDefault="00E50B44" w:rsidP="00C756F6"/>
    <w:p w14:paraId="1ABB76B8" w14:textId="6EA160BC" w:rsidR="009C2066" w:rsidRDefault="009C2066" w:rsidP="00C756F6"/>
    <w:p w14:paraId="4008FFFD" w14:textId="2450EB75" w:rsidR="009C2066" w:rsidRDefault="009C2066" w:rsidP="00C756F6"/>
    <w:p w14:paraId="4F65BE7F" w14:textId="639F868B" w:rsidR="009C2066" w:rsidRDefault="009C2066" w:rsidP="00C756F6"/>
    <w:p w14:paraId="79F98073" w14:textId="16BCF040" w:rsidR="009C2066" w:rsidRDefault="009C2066" w:rsidP="00C756F6"/>
    <w:p w14:paraId="69599459" w14:textId="52736483" w:rsidR="009C2066" w:rsidRDefault="009C2066" w:rsidP="00C756F6"/>
    <w:p w14:paraId="5FCF6B64" w14:textId="7341ACA0" w:rsidR="00D86FEA" w:rsidRPr="00973C6A" w:rsidRDefault="00EA0B27" w:rsidP="00C756F6">
      <w:r>
        <w:lastRenderedPageBreak/>
        <w:t>STORE</w:t>
      </w:r>
      <w:r w:rsidR="00D86FEA" w:rsidRPr="00973C6A"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D86FEA" w14:paraId="330686A3" w14:textId="77777777" w:rsidTr="00D86FEA">
        <w:tc>
          <w:tcPr>
            <w:tcW w:w="918" w:type="dxa"/>
            <w:shd w:val="clear" w:color="auto" w:fill="002060"/>
            <w:vAlign w:val="center"/>
          </w:tcPr>
          <w:p w14:paraId="3357D157" w14:textId="77777777" w:rsidR="00D86FEA" w:rsidRDefault="00D86FEA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4B06D3AB" w14:textId="77777777" w:rsidR="00D86FEA" w:rsidRDefault="00D86FEA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5FF31186" w14:textId="77777777" w:rsidR="00D86FEA" w:rsidRDefault="00D86FEA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0AF429AF" w14:textId="77777777" w:rsidR="00D86FEA" w:rsidRDefault="00D86FEA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53EFD68B" w14:textId="77777777" w:rsidR="00D86FEA" w:rsidRDefault="00D86FEA" w:rsidP="00C756F6">
            <w:r>
              <w:t>100%</w:t>
            </w:r>
          </w:p>
        </w:tc>
      </w:tr>
      <w:tr w:rsidR="00D86FEA" w14:paraId="719AF2DB" w14:textId="77777777" w:rsidTr="00D86FEA">
        <w:tc>
          <w:tcPr>
            <w:tcW w:w="918" w:type="dxa"/>
          </w:tcPr>
          <w:p w14:paraId="1C67E386" w14:textId="77777777" w:rsidR="00D86FEA" w:rsidRDefault="00D86FEA" w:rsidP="00C756F6">
            <w:r>
              <w:t>1</w:t>
            </w:r>
          </w:p>
        </w:tc>
        <w:tc>
          <w:tcPr>
            <w:tcW w:w="6246" w:type="dxa"/>
          </w:tcPr>
          <w:p w14:paraId="58904A05" w14:textId="36AD31E4" w:rsidR="00D86FEA" w:rsidRPr="00255F80" w:rsidRDefault="00D86FEA" w:rsidP="00C756F6"/>
        </w:tc>
        <w:tc>
          <w:tcPr>
            <w:tcW w:w="734" w:type="dxa"/>
          </w:tcPr>
          <w:p w14:paraId="32748074" w14:textId="77777777" w:rsidR="00D86FEA" w:rsidRDefault="00D86FEA" w:rsidP="00C756F6"/>
        </w:tc>
        <w:tc>
          <w:tcPr>
            <w:tcW w:w="617" w:type="dxa"/>
          </w:tcPr>
          <w:p w14:paraId="3A70A56D" w14:textId="77777777" w:rsidR="00D86FEA" w:rsidRDefault="00D86FEA" w:rsidP="00C756F6"/>
        </w:tc>
        <w:tc>
          <w:tcPr>
            <w:tcW w:w="728" w:type="dxa"/>
          </w:tcPr>
          <w:p w14:paraId="0E8724C9" w14:textId="77777777" w:rsidR="00D86FEA" w:rsidRDefault="00D86FEA" w:rsidP="00C756F6"/>
        </w:tc>
      </w:tr>
      <w:tr w:rsidR="00D86FEA" w14:paraId="4AC33F49" w14:textId="77777777" w:rsidTr="00D86FEA">
        <w:tc>
          <w:tcPr>
            <w:tcW w:w="918" w:type="dxa"/>
          </w:tcPr>
          <w:p w14:paraId="6063B278" w14:textId="77777777" w:rsidR="00D86FEA" w:rsidRDefault="00D86FEA" w:rsidP="00C756F6">
            <w:r>
              <w:t>2</w:t>
            </w:r>
          </w:p>
        </w:tc>
        <w:tc>
          <w:tcPr>
            <w:tcW w:w="6246" w:type="dxa"/>
          </w:tcPr>
          <w:p w14:paraId="6BC2899F" w14:textId="2D5FDAE3" w:rsidR="00D86FEA" w:rsidRPr="00255F80" w:rsidRDefault="00D86FEA" w:rsidP="00C756F6"/>
        </w:tc>
        <w:tc>
          <w:tcPr>
            <w:tcW w:w="734" w:type="dxa"/>
          </w:tcPr>
          <w:p w14:paraId="21268569" w14:textId="77777777" w:rsidR="00D86FEA" w:rsidRDefault="00D86FEA" w:rsidP="00C756F6"/>
        </w:tc>
        <w:tc>
          <w:tcPr>
            <w:tcW w:w="617" w:type="dxa"/>
          </w:tcPr>
          <w:p w14:paraId="5DD8CF4E" w14:textId="77777777" w:rsidR="00D86FEA" w:rsidRDefault="00D86FEA" w:rsidP="00C756F6"/>
        </w:tc>
        <w:tc>
          <w:tcPr>
            <w:tcW w:w="728" w:type="dxa"/>
          </w:tcPr>
          <w:p w14:paraId="6195CC15" w14:textId="77777777" w:rsidR="00D86FEA" w:rsidRDefault="00D86FEA" w:rsidP="00C756F6"/>
        </w:tc>
      </w:tr>
      <w:tr w:rsidR="00D86FEA" w14:paraId="354900CC" w14:textId="77777777" w:rsidTr="00D86FEA">
        <w:tc>
          <w:tcPr>
            <w:tcW w:w="918" w:type="dxa"/>
          </w:tcPr>
          <w:p w14:paraId="3F5F9E73" w14:textId="77777777" w:rsidR="00D86FEA" w:rsidRDefault="00D86FEA" w:rsidP="00C756F6">
            <w:r>
              <w:t>3</w:t>
            </w:r>
          </w:p>
        </w:tc>
        <w:tc>
          <w:tcPr>
            <w:tcW w:w="6246" w:type="dxa"/>
          </w:tcPr>
          <w:p w14:paraId="524E6DD4" w14:textId="515CEEE3" w:rsidR="00D86FEA" w:rsidRPr="00255F80" w:rsidRDefault="00D86FEA" w:rsidP="00C756F6"/>
        </w:tc>
        <w:tc>
          <w:tcPr>
            <w:tcW w:w="734" w:type="dxa"/>
          </w:tcPr>
          <w:p w14:paraId="25D845DE" w14:textId="77777777" w:rsidR="00D86FEA" w:rsidRDefault="00D86FEA" w:rsidP="00C756F6"/>
        </w:tc>
        <w:tc>
          <w:tcPr>
            <w:tcW w:w="617" w:type="dxa"/>
          </w:tcPr>
          <w:p w14:paraId="74FD260B" w14:textId="77777777" w:rsidR="00D86FEA" w:rsidRDefault="00D86FEA" w:rsidP="00C756F6"/>
        </w:tc>
        <w:tc>
          <w:tcPr>
            <w:tcW w:w="728" w:type="dxa"/>
          </w:tcPr>
          <w:p w14:paraId="2EA97061" w14:textId="77777777" w:rsidR="00D86FEA" w:rsidRDefault="00D86FEA" w:rsidP="00C756F6"/>
        </w:tc>
      </w:tr>
      <w:tr w:rsidR="00D86FEA" w14:paraId="4915DF62" w14:textId="77777777" w:rsidTr="00D86FEA">
        <w:tc>
          <w:tcPr>
            <w:tcW w:w="918" w:type="dxa"/>
          </w:tcPr>
          <w:p w14:paraId="4CB0577E" w14:textId="77777777" w:rsidR="00D86FEA" w:rsidRDefault="00D86FEA" w:rsidP="00C756F6">
            <w:r>
              <w:t>4</w:t>
            </w:r>
          </w:p>
        </w:tc>
        <w:tc>
          <w:tcPr>
            <w:tcW w:w="6246" w:type="dxa"/>
          </w:tcPr>
          <w:p w14:paraId="24195E42" w14:textId="75454BAF" w:rsidR="00D86FEA" w:rsidRPr="00255F80" w:rsidRDefault="00D86FEA" w:rsidP="00C756F6"/>
        </w:tc>
        <w:tc>
          <w:tcPr>
            <w:tcW w:w="734" w:type="dxa"/>
          </w:tcPr>
          <w:p w14:paraId="7C41C983" w14:textId="77777777" w:rsidR="00D86FEA" w:rsidRDefault="00D86FEA" w:rsidP="00C756F6"/>
        </w:tc>
        <w:tc>
          <w:tcPr>
            <w:tcW w:w="617" w:type="dxa"/>
          </w:tcPr>
          <w:p w14:paraId="02DCA7FF" w14:textId="77777777" w:rsidR="00D86FEA" w:rsidRDefault="00D86FEA" w:rsidP="00C756F6"/>
        </w:tc>
        <w:tc>
          <w:tcPr>
            <w:tcW w:w="728" w:type="dxa"/>
          </w:tcPr>
          <w:p w14:paraId="6625896C" w14:textId="77777777" w:rsidR="00D86FEA" w:rsidRDefault="00D86FEA" w:rsidP="00C756F6"/>
        </w:tc>
      </w:tr>
      <w:tr w:rsidR="00D86FEA" w14:paraId="792B0BD6" w14:textId="77777777" w:rsidTr="00D86FEA">
        <w:tc>
          <w:tcPr>
            <w:tcW w:w="918" w:type="dxa"/>
          </w:tcPr>
          <w:p w14:paraId="672799B3" w14:textId="77777777" w:rsidR="00D86FEA" w:rsidRDefault="00D86FEA" w:rsidP="00C756F6">
            <w:r>
              <w:t>5</w:t>
            </w:r>
          </w:p>
        </w:tc>
        <w:tc>
          <w:tcPr>
            <w:tcW w:w="6246" w:type="dxa"/>
          </w:tcPr>
          <w:p w14:paraId="754065D4" w14:textId="7E7574E0" w:rsidR="00D86FEA" w:rsidRPr="00255F80" w:rsidRDefault="00D86FEA" w:rsidP="00C756F6"/>
        </w:tc>
        <w:tc>
          <w:tcPr>
            <w:tcW w:w="734" w:type="dxa"/>
          </w:tcPr>
          <w:p w14:paraId="428F753E" w14:textId="77777777" w:rsidR="00D86FEA" w:rsidRDefault="00D86FEA" w:rsidP="00C756F6"/>
        </w:tc>
        <w:tc>
          <w:tcPr>
            <w:tcW w:w="617" w:type="dxa"/>
          </w:tcPr>
          <w:p w14:paraId="1491B5DA" w14:textId="77777777" w:rsidR="00D86FEA" w:rsidRDefault="00D86FEA" w:rsidP="00C756F6"/>
        </w:tc>
        <w:tc>
          <w:tcPr>
            <w:tcW w:w="728" w:type="dxa"/>
          </w:tcPr>
          <w:p w14:paraId="34FA1602" w14:textId="77777777" w:rsidR="00D86FEA" w:rsidRDefault="00D86FEA" w:rsidP="00C756F6"/>
        </w:tc>
      </w:tr>
      <w:tr w:rsidR="00D86FEA" w14:paraId="7154B76F" w14:textId="77777777" w:rsidTr="00D86FEA">
        <w:tc>
          <w:tcPr>
            <w:tcW w:w="918" w:type="dxa"/>
          </w:tcPr>
          <w:p w14:paraId="03720B07" w14:textId="77777777" w:rsidR="00D86FEA" w:rsidRDefault="00D86FEA" w:rsidP="00C756F6">
            <w:r>
              <w:t>6</w:t>
            </w:r>
          </w:p>
        </w:tc>
        <w:tc>
          <w:tcPr>
            <w:tcW w:w="6246" w:type="dxa"/>
          </w:tcPr>
          <w:p w14:paraId="491DCFCD" w14:textId="7B11C2C3" w:rsidR="00D86FEA" w:rsidRPr="00255F80" w:rsidRDefault="00D86FEA" w:rsidP="00C756F6"/>
        </w:tc>
        <w:tc>
          <w:tcPr>
            <w:tcW w:w="734" w:type="dxa"/>
          </w:tcPr>
          <w:p w14:paraId="17B9D786" w14:textId="77777777" w:rsidR="00D86FEA" w:rsidRDefault="00D86FEA" w:rsidP="00C756F6"/>
        </w:tc>
        <w:tc>
          <w:tcPr>
            <w:tcW w:w="617" w:type="dxa"/>
          </w:tcPr>
          <w:p w14:paraId="4F8DE04F" w14:textId="77777777" w:rsidR="00D86FEA" w:rsidRDefault="00D86FEA" w:rsidP="00C756F6"/>
        </w:tc>
        <w:tc>
          <w:tcPr>
            <w:tcW w:w="728" w:type="dxa"/>
          </w:tcPr>
          <w:p w14:paraId="10E30C1F" w14:textId="77777777" w:rsidR="00D86FEA" w:rsidRDefault="00D86FEA" w:rsidP="00C756F6"/>
        </w:tc>
      </w:tr>
      <w:tr w:rsidR="00D86FEA" w14:paraId="6E4FF300" w14:textId="77777777" w:rsidTr="00D86FEA">
        <w:tc>
          <w:tcPr>
            <w:tcW w:w="918" w:type="dxa"/>
          </w:tcPr>
          <w:p w14:paraId="5A0E03AD" w14:textId="77777777" w:rsidR="00D86FEA" w:rsidRDefault="00D86FEA" w:rsidP="00C756F6">
            <w:r>
              <w:t>7</w:t>
            </w:r>
          </w:p>
        </w:tc>
        <w:tc>
          <w:tcPr>
            <w:tcW w:w="6246" w:type="dxa"/>
          </w:tcPr>
          <w:p w14:paraId="66AFE27B" w14:textId="7369A9C0" w:rsidR="00D86FEA" w:rsidRDefault="00D86FEA" w:rsidP="00C756F6"/>
        </w:tc>
        <w:tc>
          <w:tcPr>
            <w:tcW w:w="734" w:type="dxa"/>
          </w:tcPr>
          <w:p w14:paraId="04907256" w14:textId="77777777" w:rsidR="00D86FEA" w:rsidRDefault="00D86FEA" w:rsidP="00C756F6"/>
        </w:tc>
        <w:tc>
          <w:tcPr>
            <w:tcW w:w="617" w:type="dxa"/>
          </w:tcPr>
          <w:p w14:paraId="347F0511" w14:textId="77777777" w:rsidR="00D86FEA" w:rsidRDefault="00D86FEA" w:rsidP="00C756F6"/>
        </w:tc>
        <w:tc>
          <w:tcPr>
            <w:tcW w:w="728" w:type="dxa"/>
          </w:tcPr>
          <w:p w14:paraId="07F21D05" w14:textId="77777777" w:rsidR="00D86FEA" w:rsidRDefault="00D86FEA" w:rsidP="00C756F6"/>
        </w:tc>
      </w:tr>
      <w:tr w:rsidR="00D86FEA" w14:paraId="34CB3728" w14:textId="77777777" w:rsidTr="00D86FEA">
        <w:tc>
          <w:tcPr>
            <w:tcW w:w="918" w:type="dxa"/>
          </w:tcPr>
          <w:p w14:paraId="0C2A2AF5" w14:textId="77777777" w:rsidR="00D86FEA" w:rsidRDefault="00D86FEA" w:rsidP="00C756F6">
            <w:r>
              <w:t>8</w:t>
            </w:r>
          </w:p>
        </w:tc>
        <w:tc>
          <w:tcPr>
            <w:tcW w:w="6246" w:type="dxa"/>
          </w:tcPr>
          <w:p w14:paraId="48BEB878" w14:textId="37A20EC8" w:rsidR="00D86FEA" w:rsidRDefault="00D86FEA" w:rsidP="00C756F6"/>
        </w:tc>
        <w:tc>
          <w:tcPr>
            <w:tcW w:w="734" w:type="dxa"/>
          </w:tcPr>
          <w:p w14:paraId="57B7A7AA" w14:textId="77777777" w:rsidR="00D86FEA" w:rsidRDefault="00D86FEA" w:rsidP="00C756F6"/>
        </w:tc>
        <w:tc>
          <w:tcPr>
            <w:tcW w:w="617" w:type="dxa"/>
          </w:tcPr>
          <w:p w14:paraId="3BA7F6F4" w14:textId="77777777" w:rsidR="00D86FEA" w:rsidRDefault="00D86FEA" w:rsidP="00C756F6"/>
        </w:tc>
        <w:tc>
          <w:tcPr>
            <w:tcW w:w="728" w:type="dxa"/>
          </w:tcPr>
          <w:p w14:paraId="35B9D272" w14:textId="77777777" w:rsidR="00D86FEA" w:rsidRDefault="00D86FEA" w:rsidP="00C756F6"/>
        </w:tc>
      </w:tr>
      <w:tr w:rsidR="00D86FEA" w14:paraId="09FCD27A" w14:textId="77777777" w:rsidTr="00D86FEA">
        <w:tc>
          <w:tcPr>
            <w:tcW w:w="918" w:type="dxa"/>
          </w:tcPr>
          <w:p w14:paraId="730FC7E7" w14:textId="77777777" w:rsidR="00D86FEA" w:rsidRDefault="00D86FEA" w:rsidP="00C756F6">
            <w:r>
              <w:t>9</w:t>
            </w:r>
          </w:p>
        </w:tc>
        <w:tc>
          <w:tcPr>
            <w:tcW w:w="6246" w:type="dxa"/>
          </w:tcPr>
          <w:p w14:paraId="3F74E8F9" w14:textId="5F1DD503" w:rsidR="00D86FEA" w:rsidRDefault="00D86FEA" w:rsidP="00C756F6"/>
        </w:tc>
        <w:tc>
          <w:tcPr>
            <w:tcW w:w="734" w:type="dxa"/>
          </w:tcPr>
          <w:p w14:paraId="031A5C45" w14:textId="77777777" w:rsidR="00D86FEA" w:rsidRDefault="00D86FEA" w:rsidP="00C756F6"/>
        </w:tc>
        <w:tc>
          <w:tcPr>
            <w:tcW w:w="617" w:type="dxa"/>
          </w:tcPr>
          <w:p w14:paraId="2552854E" w14:textId="77777777" w:rsidR="00D86FEA" w:rsidRDefault="00D86FEA" w:rsidP="00C756F6"/>
        </w:tc>
        <w:tc>
          <w:tcPr>
            <w:tcW w:w="728" w:type="dxa"/>
          </w:tcPr>
          <w:p w14:paraId="69D0CAB1" w14:textId="77777777" w:rsidR="00D86FEA" w:rsidRDefault="00D86FEA" w:rsidP="00C756F6"/>
        </w:tc>
      </w:tr>
      <w:tr w:rsidR="00D86FEA" w14:paraId="5F9EF66F" w14:textId="77777777" w:rsidTr="00D86FEA">
        <w:tc>
          <w:tcPr>
            <w:tcW w:w="918" w:type="dxa"/>
          </w:tcPr>
          <w:p w14:paraId="4323548F" w14:textId="77777777" w:rsidR="00D86FEA" w:rsidRDefault="00D86FEA" w:rsidP="00C756F6">
            <w:r>
              <w:t>10</w:t>
            </w:r>
          </w:p>
        </w:tc>
        <w:tc>
          <w:tcPr>
            <w:tcW w:w="6246" w:type="dxa"/>
          </w:tcPr>
          <w:p w14:paraId="3D6FBB4E" w14:textId="1681C370" w:rsidR="00D86FEA" w:rsidRDefault="00D86FEA" w:rsidP="00C756F6"/>
        </w:tc>
        <w:tc>
          <w:tcPr>
            <w:tcW w:w="734" w:type="dxa"/>
          </w:tcPr>
          <w:p w14:paraId="02717283" w14:textId="77777777" w:rsidR="00D86FEA" w:rsidRDefault="00D86FEA" w:rsidP="00C756F6"/>
        </w:tc>
        <w:tc>
          <w:tcPr>
            <w:tcW w:w="617" w:type="dxa"/>
          </w:tcPr>
          <w:p w14:paraId="5542B087" w14:textId="77777777" w:rsidR="00D86FEA" w:rsidRDefault="00D86FEA" w:rsidP="00C756F6"/>
        </w:tc>
        <w:tc>
          <w:tcPr>
            <w:tcW w:w="728" w:type="dxa"/>
          </w:tcPr>
          <w:p w14:paraId="7A7B19F0" w14:textId="77777777" w:rsidR="00D86FEA" w:rsidRDefault="00D86FEA" w:rsidP="00C756F6"/>
        </w:tc>
      </w:tr>
      <w:tr w:rsidR="00D86FEA" w14:paraId="150B76B8" w14:textId="77777777" w:rsidTr="00D86FEA">
        <w:tc>
          <w:tcPr>
            <w:tcW w:w="918" w:type="dxa"/>
          </w:tcPr>
          <w:p w14:paraId="7060F00A" w14:textId="77777777" w:rsidR="00D86FEA" w:rsidRDefault="00D86FEA" w:rsidP="00C756F6">
            <w:r>
              <w:t>11</w:t>
            </w:r>
          </w:p>
        </w:tc>
        <w:tc>
          <w:tcPr>
            <w:tcW w:w="6246" w:type="dxa"/>
          </w:tcPr>
          <w:p w14:paraId="51E5A92A" w14:textId="0B335005" w:rsidR="00D86FEA" w:rsidRDefault="00D86FEA" w:rsidP="00C756F6"/>
        </w:tc>
        <w:tc>
          <w:tcPr>
            <w:tcW w:w="734" w:type="dxa"/>
          </w:tcPr>
          <w:p w14:paraId="7297A212" w14:textId="77777777" w:rsidR="00D86FEA" w:rsidRDefault="00D86FEA" w:rsidP="00C756F6"/>
        </w:tc>
        <w:tc>
          <w:tcPr>
            <w:tcW w:w="617" w:type="dxa"/>
          </w:tcPr>
          <w:p w14:paraId="3E31895F" w14:textId="77777777" w:rsidR="00D86FEA" w:rsidRDefault="00D86FEA" w:rsidP="00C756F6"/>
        </w:tc>
        <w:tc>
          <w:tcPr>
            <w:tcW w:w="728" w:type="dxa"/>
          </w:tcPr>
          <w:p w14:paraId="0D6FCCAB" w14:textId="77777777" w:rsidR="00D86FEA" w:rsidRDefault="00D86FEA" w:rsidP="00C756F6"/>
        </w:tc>
      </w:tr>
      <w:tr w:rsidR="00D86FEA" w14:paraId="0613F6E8" w14:textId="77777777" w:rsidTr="00D86FEA">
        <w:tc>
          <w:tcPr>
            <w:tcW w:w="918" w:type="dxa"/>
          </w:tcPr>
          <w:p w14:paraId="73D625F7" w14:textId="77777777" w:rsidR="00D86FEA" w:rsidRDefault="00D86FEA" w:rsidP="00C756F6">
            <w:r>
              <w:t>12</w:t>
            </w:r>
          </w:p>
        </w:tc>
        <w:tc>
          <w:tcPr>
            <w:tcW w:w="6246" w:type="dxa"/>
          </w:tcPr>
          <w:p w14:paraId="797B6C9D" w14:textId="4A91895C" w:rsidR="00D86FEA" w:rsidRDefault="00D86FEA" w:rsidP="00C756F6"/>
        </w:tc>
        <w:tc>
          <w:tcPr>
            <w:tcW w:w="734" w:type="dxa"/>
          </w:tcPr>
          <w:p w14:paraId="0F02B4DB" w14:textId="77777777" w:rsidR="00D86FEA" w:rsidRDefault="00D86FEA" w:rsidP="00C756F6"/>
        </w:tc>
        <w:tc>
          <w:tcPr>
            <w:tcW w:w="617" w:type="dxa"/>
          </w:tcPr>
          <w:p w14:paraId="75E0E5BC" w14:textId="77777777" w:rsidR="00D86FEA" w:rsidRDefault="00D86FEA" w:rsidP="00C756F6"/>
        </w:tc>
        <w:tc>
          <w:tcPr>
            <w:tcW w:w="728" w:type="dxa"/>
          </w:tcPr>
          <w:p w14:paraId="4FDA55A2" w14:textId="77777777" w:rsidR="00D86FEA" w:rsidRDefault="00D86FEA" w:rsidP="00C756F6"/>
        </w:tc>
      </w:tr>
    </w:tbl>
    <w:p w14:paraId="46F3C798" w14:textId="77777777" w:rsidR="00D86FEA" w:rsidRDefault="00D86FEA" w:rsidP="00C756F6"/>
    <w:p w14:paraId="113CFD98" w14:textId="77777777" w:rsidR="00D86FEA" w:rsidRDefault="00D86FEA" w:rsidP="00C756F6"/>
    <w:p w14:paraId="6BD96EDB" w14:textId="77777777" w:rsidR="00D86FEA" w:rsidRDefault="00D86FEA" w:rsidP="00C756F6">
      <w:r w:rsidRPr="009B07AC">
        <w:t>If &lt;50, Please Explain Briefly</w:t>
      </w:r>
    </w:p>
    <w:p w14:paraId="0F7EC212" w14:textId="77777777" w:rsidR="00D86FEA" w:rsidRDefault="00D86FEA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D86FEA" w14:paraId="3672CC29" w14:textId="77777777" w:rsidTr="00D86FEA">
        <w:tc>
          <w:tcPr>
            <w:tcW w:w="9243" w:type="dxa"/>
            <w:shd w:val="clear" w:color="auto" w:fill="002060"/>
          </w:tcPr>
          <w:p w14:paraId="0CE7DF6B" w14:textId="77777777" w:rsidR="00D86FEA" w:rsidRPr="004035AB" w:rsidRDefault="00D86FEA" w:rsidP="00C756F6">
            <w:r w:rsidRPr="004035AB">
              <w:t>Attached Pages References (If any):</w:t>
            </w:r>
          </w:p>
        </w:tc>
      </w:tr>
      <w:tr w:rsidR="00D86FEA" w14:paraId="32DFCC3E" w14:textId="77777777" w:rsidTr="00D86FEA">
        <w:tc>
          <w:tcPr>
            <w:tcW w:w="9243" w:type="dxa"/>
          </w:tcPr>
          <w:p w14:paraId="6D0F14E3" w14:textId="77777777" w:rsidR="00D86FEA" w:rsidRDefault="00D86FEA" w:rsidP="00C756F6"/>
          <w:p w14:paraId="76A13A0E" w14:textId="77777777" w:rsidR="00D86FEA" w:rsidRDefault="00D86FEA" w:rsidP="00C756F6"/>
          <w:p w14:paraId="223D1303" w14:textId="77777777" w:rsidR="00D86FEA" w:rsidRDefault="00D86FEA" w:rsidP="00C756F6"/>
          <w:p w14:paraId="1C0F3189" w14:textId="77777777" w:rsidR="00D86FEA" w:rsidRDefault="00D86FEA" w:rsidP="00C756F6"/>
          <w:p w14:paraId="0DEC0746" w14:textId="77777777" w:rsidR="00D86FEA" w:rsidRDefault="00D86FEA" w:rsidP="00C756F6"/>
        </w:tc>
      </w:tr>
    </w:tbl>
    <w:p w14:paraId="4EAB28C2" w14:textId="77777777" w:rsidR="00D86FEA" w:rsidRDefault="00D86FEA" w:rsidP="00C756F6"/>
    <w:p w14:paraId="17478A33" w14:textId="77777777" w:rsidR="00D86FEA" w:rsidRDefault="00D86FEA" w:rsidP="00C756F6"/>
    <w:p w14:paraId="2E8D7356" w14:textId="77777777" w:rsidR="00D86FEA" w:rsidRPr="00561BF0" w:rsidRDefault="00D86FEA" w:rsidP="00C756F6"/>
    <w:p w14:paraId="038E758D" w14:textId="77777777" w:rsidR="00D86FEA" w:rsidRPr="00561BF0" w:rsidRDefault="00D86FEA" w:rsidP="00C756F6"/>
    <w:p w14:paraId="0B404465" w14:textId="77777777" w:rsidR="00D86FEA" w:rsidRDefault="00D86FEA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D86FEA" w14:paraId="0F12F49A" w14:textId="77777777" w:rsidTr="00D86FEA">
        <w:tc>
          <w:tcPr>
            <w:tcW w:w="4621" w:type="dxa"/>
          </w:tcPr>
          <w:p w14:paraId="3B8C8393" w14:textId="77777777" w:rsidR="00D86FEA" w:rsidRDefault="00D86FEA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18A070AD" w14:textId="77777777" w:rsidR="00D86FEA" w:rsidRPr="00A45D1F" w:rsidRDefault="00D86FEA" w:rsidP="00C756F6">
            <w:r w:rsidRPr="00A45D1F">
              <w:t>Alkhidmat Fareeda Yaqoob</w:t>
            </w:r>
          </w:p>
          <w:p w14:paraId="5E0F6141" w14:textId="77777777" w:rsidR="00D86FEA" w:rsidRPr="00A45D1F" w:rsidRDefault="00D86FEA" w:rsidP="00C756F6">
            <w:pPr>
              <w:rPr>
                <w:sz w:val="24"/>
                <w:szCs w:val="24"/>
              </w:rPr>
            </w:pPr>
            <w:r w:rsidRPr="00A45D1F">
              <w:t>Hospital – Karachi</w:t>
            </w:r>
          </w:p>
        </w:tc>
      </w:tr>
      <w:tr w:rsidR="00D86FEA" w14:paraId="6A0468DA" w14:textId="77777777" w:rsidTr="00D86FEA">
        <w:tc>
          <w:tcPr>
            <w:tcW w:w="4621" w:type="dxa"/>
          </w:tcPr>
          <w:p w14:paraId="653E6054" w14:textId="77777777" w:rsidR="00D86FEA" w:rsidRDefault="00D86FEA" w:rsidP="00C756F6">
            <w:r>
              <w:br/>
              <w:t>Designation: ___________________________</w:t>
            </w:r>
          </w:p>
        </w:tc>
        <w:tc>
          <w:tcPr>
            <w:tcW w:w="4622" w:type="dxa"/>
            <w:vMerge/>
          </w:tcPr>
          <w:p w14:paraId="2502730C" w14:textId="77777777" w:rsidR="00D86FEA" w:rsidRDefault="00D86FEA" w:rsidP="00C756F6"/>
        </w:tc>
      </w:tr>
      <w:tr w:rsidR="00D86FEA" w14:paraId="7D502EEE" w14:textId="77777777" w:rsidTr="00D86FEA">
        <w:tc>
          <w:tcPr>
            <w:tcW w:w="4621" w:type="dxa"/>
          </w:tcPr>
          <w:p w14:paraId="463756B3" w14:textId="77777777" w:rsidR="00D86FEA" w:rsidRDefault="00D86FEA" w:rsidP="00C756F6"/>
          <w:p w14:paraId="5405F342" w14:textId="77777777" w:rsidR="00D86FEA" w:rsidRDefault="00D86FEA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035209D7" w14:textId="77777777" w:rsidR="00D86FEA" w:rsidRDefault="00D86FEA" w:rsidP="00C756F6"/>
        </w:tc>
      </w:tr>
    </w:tbl>
    <w:p w14:paraId="082558A7" w14:textId="77777777" w:rsidR="00D86FEA" w:rsidRDefault="00D86FEA" w:rsidP="00C756F6">
      <w:r>
        <w:tab/>
      </w:r>
    </w:p>
    <w:p w14:paraId="2FE3C71D" w14:textId="009EF641" w:rsidR="009C2066" w:rsidRDefault="009C2066" w:rsidP="00C756F6"/>
    <w:p w14:paraId="6D59D6E1" w14:textId="4F98C2E3" w:rsidR="005E0068" w:rsidRDefault="005E0068" w:rsidP="00C756F6"/>
    <w:p w14:paraId="32795CA7" w14:textId="11FCF83F" w:rsidR="005E0068" w:rsidRDefault="005E0068" w:rsidP="00C756F6"/>
    <w:p w14:paraId="51F5886F" w14:textId="029D65B1" w:rsidR="005E0068" w:rsidRPr="00973C6A" w:rsidRDefault="005E0068" w:rsidP="00C756F6">
      <w:r>
        <w:lastRenderedPageBreak/>
        <w:t>PHARMACY</w:t>
      </w:r>
      <w:r w:rsidR="00AF2BB4">
        <w:t xml:space="preserve"> (POS/STORE)</w:t>
      </w:r>
      <w:r w:rsidRPr="00973C6A">
        <w:t xml:space="preserve">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6246"/>
        <w:gridCol w:w="734"/>
        <w:gridCol w:w="617"/>
        <w:gridCol w:w="728"/>
      </w:tblGrid>
      <w:tr w:rsidR="005E0068" w14:paraId="2E266539" w14:textId="77777777" w:rsidTr="00DA1757">
        <w:tc>
          <w:tcPr>
            <w:tcW w:w="918" w:type="dxa"/>
            <w:shd w:val="clear" w:color="auto" w:fill="002060"/>
            <w:vAlign w:val="center"/>
          </w:tcPr>
          <w:p w14:paraId="537FFE3D" w14:textId="77777777" w:rsidR="005E0068" w:rsidRDefault="005E0068" w:rsidP="00C756F6">
            <w:r>
              <w:t>Sr. #</w:t>
            </w:r>
          </w:p>
        </w:tc>
        <w:tc>
          <w:tcPr>
            <w:tcW w:w="6246" w:type="dxa"/>
            <w:shd w:val="clear" w:color="auto" w:fill="002060"/>
            <w:vAlign w:val="center"/>
          </w:tcPr>
          <w:p w14:paraId="704943EC" w14:textId="77777777" w:rsidR="005E0068" w:rsidRDefault="005E0068" w:rsidP="00C756F6">
            <w:r>
              <w:t>Module Name</w:t>
            </w:r>
          </w:p>
        </w:tc>
        <w:tc>
          <w:tcPr>
            <w:tcW w:w="734" w:type="dxa"/>
            <w:shd w:val="clear" w:color="auto" w:fill="002060"/>
            <w:vAlign w:val="center"/>
          </w:tcPr>
          <w:p w14:paraId="45BFA5CD" w14:textId="77777777" w:rsidR="005E0068" w:rsidRDefault="005E0068" w:rsidP="00C756F6">
            <w:r>
              <w:t>&lt;50%</w:t>
            </w:r>
          </w:p>
        </w:tc>
        <w:tc>
          <w:tcPr>
            <w:tcW w:w="617" w:type="dxa"/>
            <w:shd w:val="clear" w:color="auto" w:fill="002060"/>
            <w:vAlign w:val="center"/>
          </w:tcPr>
          <w:p w14:paraId="6448870E" w14:textId="77777777" w:rsidR="005E0068" w:rsidRDefault="005E0068" w:rsidP="00C756F6">
            <w:r>
              <w:t>90%</w:t>
            </w:r>
          </w:p>
        </w:tc>
        <w:tc>
          <w:tcPr>
            <w:tcW w:w="728" w:type="dxa"/>
            <w:shd w:val="clear" w:color="auto" w:fill="002060"/>
            <w:vAlign w:val="center"/>
          </w:tcPr>
          <w:p w14:paraId="4D721F44" w14:textId="77777777" w:rsidR="005E0068" w:rsidRDefault="005E0068" w:rsidP="00C756F6">
            <w:r>
              <w:t>100%</w:t>
            </w:r>
          </w:p>
        </w:tc>
      </w:tr>
      <w:tr w:rsidR="005E0068" w14:paraId="4765BBA1" w14:textId="77777777" w:rsidTr="00DA1757">
        <w:tc>
          <w:tcPr>
            <w:tcW w:w="918" w:type="dxa"/>
          </w:tcPr>
          <w:p w14:paraId="1205F64E" w14:textId="77777777" w:rsidR="005E0068" w:rsidRDefault="005E0068" w:rsidP="00C756F6">
            <w:r>
              <w:t>1</w:t>
            </w:r>
          </w:p>
        </w:tc>
        <w:tc>
          <w:tcPr>
            <w:tcW w:w="6246" w:type="dxa"/>
          </w:tcPr>
          <w:p w14:paraId="09C6C377" w14:textId="64227ABE" w:rsidR="005E0068" w:rsidRPr="00255F80" w:rsidRDefault="005E0068" w:rsidP="00C756F6"/>
        </w:tc>
        <w:tc>
          <w:tcPr>
            <w:tcW w:w="734" w:type="dxa"/>
          </w:tcPr>
          <w:p w14:paraId="29455764" w14:textId="77777777" w:rsidR="005E0068" w:rsidRDefault="005E0068" w:rsidP="00C756F6"/>
        </w:tc>
        <w:tc>
          <w:tcPr>
            <w:tcW w:w="617" w:type="dxa"/>
          </w:tcPr>
          <w:p w14:paraId="643662C7" w14:textId="77777777" w:rsidR="005E0068" w:rsidRDefault="005E0068" w:rsidP="00C756F6"/>
        </w:tc>
        <w:tc>
          <w:tcPr>
            <w:tcW w:w="728" w:type="dxa"/>
          </w:tcPr>
          <w:p w14:paraId="15786920" w14:textId="77777777" w:rsidR="005E0068" w:rsidRDefault="005E0068" w:rsidP="00C756F6"/>
        </w:tc>
      </w:tr>
      <w:tr w:rsidR="005E0068" w14:paraId="2B0ADF49" w14:textId="77777777" w:rsidTr="00DA1757">
        <w:tc>
          <w:tcPr>
            <w:tcW w:w="918" w:type="dxa"/>
          </w:tcPr>
          <w:p w14:paraId="24DBE283" w14:textId="77777777" w:rsidR="005E0068" w:rsidRDefault="005E0068" w:rsidP="00C756F6">
            <w:r>
              <w:t>2</w:t>
            </w:r>
          </w:p>
        </w:tc>
        <w:tc>
          <w:tcPr>
            <w:tcW w:w="6246" w:type="dxa"/>
          </w:tcPr>
          <w:p w14:paraId="228D78F5" w14:textId="19CBA996" w:rsidR="005E0068" w:rsidRPr="00255F80" w:rsidRDefault="005E0068" w:rsidP="00C756F6"/>
        </w:tc>
        <w:tc>
          <w:tcPr>
            <w:tcW w:w="734" w:type="dxa"/>
          </w:tcPr>
          <w:p w14:paraId="28661FC7" w14:textId="77777777" w:rsidR="005E0068" w:rsidRDefault="005E0068" w:rsidP="00C756F6"/>
        </w:tc>
        <w:tc>
          <w:tcPr>
            <w:tcW w:w="617" w:type="dxa"/>
          </w:tcPr>
          <w:p w14:paraId="70DDE7C9" w14:textId="77777777" w:rsidR="005E0068" w:rsidRDefault="005E0068" w:rsidP="00C756F6"/>
        </w:tc>
        <w:tc>
          <w:tcPr>
            <w:tcW w:w="728" w:type="dxa"/>
          </w:tcPr>
          <w:p w14:paraId="0C1209B3" w14:textId="77777777" w:rsidR="005E0068" w:rsidRDefault="005E0068" w:rsidP="00C756F6"/>
        </w:tc>
      </w:tr>
      <w:tr w:rsidR="005E0068" w14:paraId="18A4E09F" w14:textId="77777777" w:rsidTr="00DA1757">
        <w:tc>
          <w:tcPr>
            <w:tcW w:w="918" w:type="dxa"/>
          </w:tcPr>
          <w:p w14:paraId="5B24C364" w14:textId="77777777" w:rsidR="005E0068" w:rsidRDefault="005E0068" w:rsidP="00C756F6">
            <w:r>
              <w:t>3</w:t>
            </w:r>
          </w:p>
        </w:tc>
        <w:tc>
          <w:tcPr>
            <w:tcW w:w="6246" w:type="dxa"/>
          </w:tcPr>
          <w:p w14:paraId="2C68C54C" w14:textId="35359BCF" w:rsidR="005E0068" w:rsidRPr="00255F80" w:rsidRDefault="005E0068" w:rsidP="00C756F6"/>
        </w:tc>
        <w:tc>
          <w:tcPr>
            <w:tcW w:w="734" w:type="dxa"/>
          </w:tcPr>
          <w:p w14:paraId="4A65B2A6" w14:textId="77777777" w:rsidR="005E0068" w:rsidRDefault="005E0068" w:rsidP="00C756F6"/>
        </w:tc>
        <w:tc>
          <w:tcPr>
            <w:tcW w:w="617" w:type="dxa"/>
          </w:tcPr>
          <w:p w14:paraId="3A83736E" w14:textId="77777777" w:rsidR="005E0068" w:rsidRDefault="005E0068" w:rsidP="00C756F6"/>
        </w:tc>
        <w:tc>
          <w:tcPr>
            <w:tcW w:w="728" w:type="dxa"/>
          </w:tcPr>
          <w:p w14:paraId="5FF016BB" w14:textId="77777777" w:rsidR="005E0068" w:rsidRDefault="005E0068" w:rsidP="00C756F6"/>
        </w:tc>
      </w:tr>
      <w:tr w:rsidR="005E0068" w14:paraId="4D101673" w14:textId="77777777" w:rsidTr="00DA1757">
        <w:tc>
          <w:tcPr>
            <w:tcW w:w="918" w:type="dxa"/>
          </w:tcPr>
          <w:p w14:paraId="084A01B1" w14:textId="77777777" w:rsidR="005E0068" w:rsidRDefault="005E0068" w:rsidP="00C756F6">
            <w:r>
              <w:t>4</w:t>
            </w:r>
          </w:p>
        </w:tc>
        <w:tc>
          <w:tcPr>
            <w:tcW w:w="6246" w:type="dxa"/>
          </w:tcPr>
          <w:p w14:paraId="1A2F932F" w14:textId="64A73681" w:rsidR="005E0068" w:rsidRPr="00255F80" w:rsidRDefault="005E0068" w:rsidP="00C756F6"/>
        </w:tc>
        <w:tc>
          <w:tcPr>
            <w:tcW w:w="734" w:type="dxa"/>
          </w:tcPr>
          <w:p w14:paraId="2E2E282D" w14:textId="77777777" w:rsidR="005E0068" w:rsidRDefault="005E0068" w:rsidP="00C756F6"/>
        </w:tc>
        <w:tc>
          <w:tcPr>
            <w:tcW w:w="617" w:type="dxa"/>
          </w:tcPr>
          <w:p w14:paraId="3BC7FF5E" w14:textId="77777777" w:rsidR="005E0068" w:rsidRDefault="005E0068" w:rsidP="00C756F6"/>
        </w:tc>
        <w:tc>
          <w:tcPr>
            <w:tcW w:w="728" w:type="dxa"/>
          </w:tcPr>
          <w:p w14:paraId="029C9BC2" w14:textId="77777777" w:rsidR="005E0068" w:rsidRDefault="005E0068" w:rsidP="00C756F6"/>
        </w:tc>
      </w:tr>
      <w:tr w:rsidR="005E0068" w14:paraId="26B09D72" w14:textId="77777777" w:rsidTr="00DA1757">
        <w:tc>
          <w:tcPr>
            <w:tcW w:w="918" w:type="dxa"/>
          </w:tcPr>
          <w:p w14:paraId="7D3A23BA" w14:textId="77777777" w:rsidR="005E0068" w:rsidRDefault="005E0068" w:rsidP="00C756F6">
            <w:r>
              <w:t>5</w:t>
            </w:r>
          </w:p>
        </w:tc>
        <w:tc>
          <w:tcPr>
            <w:tcW w:w="6246" w:type="dxa"/>
          </w:tcPr>
          <w:p w14:paraId="3A798145" w14:textId="7DE2D8B0" w:rsidR="005E0068" w:rsidRPr="00255F80" w:rsidRDefault="005E0068" w:rsidP="00C756F6"/>
        </w:tc>
        <w:tc>
          <w:tcPr>
            <w:tcW w:w="734" w:type="dxa"/>
          </w:tcPr>
          <w:p w14:paraId="626100B7" w14:textId="77777777" w:rsidR="005E0068" w:rsidRDefault="005E0068" w:rsidP="00C756F6"/>
        </w:tc>
        <w:tc>
          <w:tcPr>
            <w:tcW w:w="617" w:type="dxa"/>
          </w:tcPr>
          <w:p w14:paraId="3E6565B7" w14:textId="77777777" w:rsidR="005E0068" w:rsidRDefault="005E0068" w:rsidP="00C756F6"/>
        </w:tc>
        <w:tc>
          <w:tcPr>
            <w:tcW w:w="728" w:type="dxa"/>
          </w:tcPr>
          <w:p w14:paraId="52FBF346" w14:textId="77777777" w:rsidR="005E0068" w:rsidRDefault="005E0068" w:rsidP="00C756F6"/>
        </w:tc>
      </w:tr>
      <w:tr w:rsidR="005E0068" w14:paraId="5F9F4B49" w14:textId="77777777" w:rsidTr="00DA1757">
        <w:tc>
          <w:tcPr>
            <w:tcW w:w="918" w:type="dxa"/>
          </w:tcPr>
          <w:p w14:paraId="6094F029" w14:textId="77777777" w:rsidR="005E0068" w:rsidRDefault="005E0068" w:rsidP="00C756F6">
            <w:r>
              <w:t>6</w:t>
            </w:r>
          </w:p>
        </w:tc>
        <w:tc>
          <w:tcPr>
            <w:tcW w:w="6246" w:type="dxa"/>
          </w:tcPr>
          <w:p w14:paraId="4CCE3540" w14:textId="029FD260" w:rsidR="005E0068" w:rsidRPr="00255F80" w:rsidRDefault="005E0068" w:rsidP="00C756F6"/>
        </w:tc>
        <w:tc>
          <w:tcPr>
            <w:tcW w:w="734" w:type="dxa"/>
          </w:tcPr>
          <w:p w14:paraId="1DDDC8B8" w14:textId="77777777" w:rsidR="005E0068" w:rsidRDefault="005E0068" w:rsidP="00C756F6"/>
        </w:tc>
        <w:tc>
          <w:tcPr>
            <w:tcW w:w="617" w:type="dxa"/>
          </w:tcPr>
          <w:p w14:paraId="606A06F8" w14:textId="77777777" w:rsidR="005E0068" w:rsidRDefault="005E0068" w:rsidP="00C756F6"/>
        </w:tc>
        <w:tc>
          <w:tcPr>
            <w:tcW w:w="728" w:type="dxa"/>
          </w:tcPr>
          <w:p w14:paraId="5E9A46E9" w14:textId="77777777" w:rsidR="005E0068" w:rsidRDefault="005E0068" w:rsidP="00C756F6"/>
        </w:tc>
      </w:tr>
      <w:tr w:rsidR="005E0068" w14:paraId="09A4298F" w14:textId="77777777" w:rsidTr="00DA1757">
        <w:tc>
          <w:tcPr>
            <w:tcW w:w="918" w:type="dxa"/>
          </w:tcPr>
          <w:p w14:paraId="7D1805E9" w14:textId="77777777" w:rsidR="005E0068" w:rsidRDefault="005E0068" w:rsidP="00C756F6">
            <w:r>
              <w:t>7</w:t>
            </w:r>
          </w:p>
        </w:tc>
        <w:tc>
          <w:tcPr>
            <w:tcW w:w="6246" w:type="dxa"/>
          </w:tcPr>
          <w:p w14:paraId="1DA7A60C" w14:textId="485658DC" w:rsidR="005E0068" w:rsidRDefault="005E0068" w:rsidP="00C756F6"/>
        </w:tc>
        <w:tc>
          <w:tcPr>
            <w:tcW w:w="734" w:type="dxa"/>
          </w:tcPr>
          <w:p w14:paraId="4399CB23" w14:textId="77777777" w:rsidR="005E0068" w:rsidRDefault="005E0068" w:rsidP="00C756F6"/>
        </w:tc>
        <w:tc>
          <w:tcPr>
            <w:tcW w:w="617" w:type="dxa"/>
          </w:tcPr>
          <w:p w14:paraId="7E12E111" w14:textId="77777777" w:rsidR="005E0068" w:rsidRDefault="005E0068" w:rsidP="00C756F6"/>
        </w:tc>
        <w:tc>
          <w:tcPr>
            <w:tcW w:w="728" w:type="dxa"/>
          </w:tcPr>
          <w:p w14:paraId="355143D6" w14:textId="77777777" w:rsidR="005E0068" w:rsidRDefault="005E0068" w:rsidP="00C756F6"/>
        </w:tc>
      </w:tr>
      <w:tr w:rsidR="005E0068" w14:paraId="54993569" w14:textId="77777777" w:rsidTr="00DA1757">
        <w:tc>
          <w:tcPr>
            <w:tcW w:w="918" w:type="dxa"/>
          </w:tcPr>
          <w:p w14:paraId="79DB0AFE" w14:textId="77777777" w:rsidR="005E0068" w:rsidRDefault="005E0068" w:rsidP="00C756F6">
            <w:r>
              <w:t>8</w:t>
            </w:r>
          </w:p>
        </w:tc>
        <w:tc>
          <w:tcPr>
            <w:tcW w:w="6246" w:type="dxa"/>
          </w:tcPr>
          <w:p w14:paraId="6341AD61" w14:textId="339BBB4E" w:rsidR="005E0068" w:rsidRDefault="005E0068" w:rsidP="00C756F6"/>
        </w:tc>
        <w:tc>
          <w:tcPr>
            <w:tcW w:w="734" w:type="dxa"/>
          </w:tcPr>
          <w:p w14:paraId="69A54CDC" w14:textId="77777777" w:rsidR="005E0068" w:rsidRDefault="005E0068" w:rsidP="00C756F6"/>
        </w:tc>
        <w:tc>
          <w:tcPr>
            <w:tcW w:w="617" w:type="dxa"/>
          </w:tcPr>
          <w:p w14:paraId="05827FF9" w14:textId="77777777" w:rsidR="005E0068" w:rsidRDefault="005E0068" w:rsidP="00C756F6"/>
        </w:tc>
        <w:tc>
          <w:tcPr>
            <w:tcW w:w="728" w:type="dxa"/>
          </w:tcPr>
          <w:p w14:paraId="7A742415" w14:textId="77777777" w:rsidR="005E0068" w:rsidRDefault="005E0068" w:rsidP="00C756F6"/>
        </w:tc>
      </w:tr>
      <w:tr w:rsidR="005E0068" w14:paraId="57A77502" w14:textId="77777777" w:rsidTr="00DA1757">
        <w:tc>
          <w:tcPr>
            <w:tcW w:w="918" w:type="dxa"/>
          </w:tcPr>
          <w:p w14:paraId="14A2D9AF" w14:textId="77777777" w:rsidR="005E0068" w:rsidRDefault="005E0068" w:rsidP="00C756F6">
            <w:r>
              <w:t>9</w:t>
            </w:r>
          </w:p>
        </w:tc>
        <w:tc>
          <w:tcPr>
            <w:tcW w:w="6246" w:type="dxa"/>
          </w:tcPr>
          <w:p w14:paraId="4685CE90" w14:textId="786D5F79" w:rsidR="005E0068" w:rsidRDefault="005E0068" w:rsidP="00C756F6"/>
        </w:tc>
        <w:tc>
          <w:tcPr>
            <w:tcW w:w="734" w:type="dxa"/>
          </w:tcPr>
          <w:p w14:paraId="165248CD" w14:textId="77777777" w:rsidR="005E0068" w:rsidRDefault="005E0068" w:rsidP="00C756F6"/>
        </w:tc>
        <w:tc>
          <w:tcPr>
            <w:tcW w:w="617" w:type="dxa"/>
          </w:tcPr>
          <w:p w14:paraId="6DBF95D2" w14:textId="77777777" w:rsidR="005E0068" w:rsidRDefault="005E0068" w:rsidP="00C756F6"/>
        </w:tc>
        <w:tc>
          <w:tcPr>
            <w:tcW w:w="728" w:type="dxa"/>
          </w:tcPr>
          <w:p w14:paraId="69E37FB7" w14:textId="77777777" w:rsidR="005E0068" w:rsidRDefault="005E0068" w:rsidP="00C756F6"/>
        </w:tc>
      </w:tr>
      <w:tr w:rsidR="005E0068" w14:paraId="5100E938" w14:textId="77777777" w:rsidTr="00DA1757">
        <w:tc>
          <w:tcPr>
            <w:tcW w:w="918" w:type="dxa"/>
          </w:tcPr>
          <w:p w14:paraId="4E40AC49" w14:textId="77777777" w:rsidR="005E0068" w:rsidRDefault="005E0068" w:rsidP="00C756F6">
            <w:r>
              <w:t>10</w:t>
            </w:r>
          </w:p>
        </w:tc>
        <w:tc>
          <w:tcPr>
            <w:tcW w:w="6246" w:type="dxa"/>
          </w:tcPr>
          <w:p w14:paraId="221E4F34" w14:textId="16F49162" w:rsidR="005E0068" w:rsidRDefault="005E0068" w:rsidP="00C756F6"/>
        </w:tc>
        <w:tc>
          <w:tcPr>
            <w:tcW w:w="734" w:type="dxa"/>
          </w:tcPr>
          <w:p w14:paraId="7FD139D4" w14:textId="77777777" w:rsidR="005E0068" w:rsidRDefault="005E0068" w:rsidP="00C756F6"/>
        </w:tc>
        <w:tc>
          <w:tcPr>
            <w:tcW w:w="617" w:type="dxa"/>
          </w:tcPr>
          <w:p w14:paraId="18A48636" w14:textId="77777777" w:rsidR="005E0068" w:rsidRDefault="005E0068" w:rsidP="00C756F6"/>
        </w:tc>
        <w:tc>
          <w:tcPr>
            <w:tcW w:w="728" w:type="dxa"/>
          </w:tcPr>
          <w:p w14:paraId="7ABD7365" w14:textId="77777777" w:rsidR="005E0068" w:rsidRDefault="005E0068" w:rsidP="00C756F6"/>
        </w:tc>
      </w:tr>
      <w:tr w:rsidR="005E0068" w14:paraId="0FFEB409" w14:textId="77777777" w:rsidTr="00DA1757">
        <w:tc>
          <w:tcPr>
            <w:tcW w:w="918" w:type="dxa"/>
          </w:tcPr>
          <w:p w14:paraId="2AFFE92E" w14:textId="77777777" w:rsidR="005E0068" w:rsidRDefault="005E0068" w:rsidP="00C756F6">
            <w:r>
              <w:t>11</w:t>
            </w:r>
          </w:p>
        </w:tc>
        <w:tc>
          <w:tcPr>
            <w:tcW w:w="6246" w:type="dxa"/>
          </w:tcPr>
          <w:p w14:paraId="36A14967" w14:textId="3F7A09C9" w:rsidR="005E0068" w:rsidRDefault="005E0068" w:rsidP="00C756F6"/>
        </w:tc>
        <w:tc>
          <w:tcPr>
            <w:tcW w:w="734" w:type="dxa"/>
          </w:tcPr>
          <w:p w14:paraId="6489B707" w14:textId="77777777" w:rsidR="005E0068" w:rsidRDefault="005E0068" w:rsidP="00C756F6"/>
        </w:tc>
        <w:tc>
          <w:tcPr>
            <w:tcW w:w="617" w:type="dxa"/>
          </w:tcPr>
          <w:p w14:paraId="123F73BE" w14:textId="77777777" w:rsidR="005E0068" w:rsidRDefault="005E0068" w:rsidP="00C756F6"/>
        </w:tc>
        <w:tc>
          <w:tcPr>
            <w:tcW w:w="728" w:type="dxa"/>
          </w:tcPr>
          <w:p w14:paraId="2747FE97" w14:textId="77777777" w:rsidR="005E0068" w:rsidRDefault="005E0068" w:rsidP="00C756F6"/>
        </w:tc>
      </w:tr>
      <w:tr w:rsidR="005E0068" w14:paraId="5A520990" w14:textId="77777777" w:rsidTr="00DA1757">
        <w:tc>
          <w:tcPr>
            <w:tcW w:w="918" w:type="dxa"/>
          </w:tcPr>
          <w:p w14:paraId="394D7431" w14:textId="77777777" w:rsidR="005E0068" w:rsidRDefault="005E0068" w:rsidP="00C756F6">
            <w:r>
              <w:t>12</w:t>
            </w:r>
          </w:p>
        </w:tc>
        <w:tc>
          <w:tcPr>
            <w:tcW w:w="6246" w:type="dxa"/>
          </w:tcPr>
          <w:p w14:paraId="6B6F5B1B" w14:textId="47D62BCD" w:rsidR="005E0068" w:rsidRDefault="005E0068" w:rsidP="00C756F6"/>
        </w:tc>
        <w:tc>
          <w:tcPr>
            <w:tcW w:w="734" w:type="dxa"/>
          </w:tcPr>
          <w:p w14:paraId="2A071CD0" w14:textId="77777777" w:rsidR="005E0068" w:rsidRDefault="005E0068" w:rsidP="00C756F6"/>
        </w:tc>
        <w:tc>
          <w:tcPr>
            <w:tcW w:w="617" w:type="dxa"/>
          </w:tcPr>
          <w:p w14:paraId="6DE910BB" w14:textId="77777777" w:rsidR="005E0068" w:rsidRDefault="005E0068" w:rsidP="00C756F6"/>
        </w:tc>
        <w:tc>
          <w:tcPr>
            <w:tcW w:w="728" w:type="dxa"/>
          </w:tcPr>
          <w:p w14:paraId="2133C67A" w14:textId="77777777" w:rsidR="005E0068" w:rsidRDefault="005E0068" w:rsidP="00C756F6"/>
        </w:tc>
      </w:tr>
    </w:tbl>
    <w:p w14:paraId="1845D1F3" w14:textId="77777777" w:rsidR="005E0068" w:rsidRDefault="005E0068" w:rsidP="00C756F6"/>
    <w:p w14:paraId="49941BB0" w14:textId="77777777" w:rsidR="005E0068" w:rsidRDefault="005E0068" w:rsidP="00C756F6"/>
    <w:p w14:paraId="51F7028F" w14:textId="77777777" w:rsidR="005E0068" w:rsidRDefault="005E0068" w:rsidP="00C756F6">
      <w:r w:rsidRPr="009B07AC">
        <w:t>If &lt;50, Please Explain Briefly</w:t>
      </w:r>
    </w:p>
    <w:p w14:paraId="0C29F6B4" w14:textId="77777777" w:rsidR="005E0068" w:rsidRDefault="005E0068" w:rsidP="00C75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5E0068" w14:paraId="6D22DEA8" w14:textId="77777777" w:rsidTr="00DA1757">
        <w:tc>
          <w:tcPr>
            <w:tcW w:w="9243" w:type="dxa"/>
            <w:shd w:val="clear" w:color="auto" w:fill="002060"/>
          </w:tcPr>
          <w:p w14:paraId="40EA0732" w14:textId="77777777" w:rsidR="005E0068" w:rsidRPr="004035AB" w:rsidRDefault="005E0068" w:rsidP="00C756F6">
            <w:r w:rsidRPr="004035AB">
              <w:t>Attached Pages References (If any):</w:t>
            </w:r>
          </w:p>
        </w:tc>
      </w:tr>
      <w:tr w:rsidR="005E0068" w14:paraId="08C9CA97" w14:textId="77777777" w:rsidTr="00DA1757">
        <w:tc>
          <w:tcPr>
            <w:tcW w:w="9243" w:type="dxa"/>
          </w:tcPr>
          <w:p w14:paraId="6DC4B689" w14:textId="77777777" w:rsidR="005E0068" w:rsidRDefault="005E0068" w:rsidP="00C756F6"/>
          <w:p w14:paraId="2E9B8800" w14:textId="77777777" w:rsidR="005E0068" w:rsidRDefault="005E0068" w:rsidP="00C756F6"/>
          <w:p w14:paraId="1FBD46F0" w14:textId="77777777" w:rsidR="005E0068" w:rsidRDefault="005E0068" w:rsidP="00C756F6"/>
          <w:p w14:paraId="3B571DFC" w14:textId="77777777" w:rsidR="005E0068" w:rsidRDefault="005E0068" w:rsidP="00C756F6"/>
          <w:p w14:paraId="18261A40" w14:textId="77777777" w:rsidR="005E0068" w:rsidRDefault="005E0068" w:rsidP="00C756F6"/>
        </w:tc>
      </w:tr>
    </w:tbl>
    <w:p w14:paraId="406DC551" w14:textId="77777777" w:rsidR="005E0068" w:rsidRDefault="005E0068" w:rsidP="00C756F6"/>
    <w:p w14:paraId="4E3792AF" w14:textId="77777777" w:rsidR="005E0068" w:rsidRDefault="005E0068" w:rsidP="00C756F6"/>
    <w:p w14:paraId="450330BF" w14:textId="77777777" w:rsidR="005E0068" w:rsidRPr="00561BF0" w:rsidRDefault="005E0068" w:rsidP="00C756F6"/>
    <w:p w14:paraId="2671DBD1" w14:textId="77777777" w:rsidR="005E0068" w:rsidRPr="00561BF0" w:rsidRDefault="005E0068" w:rsidP="00C756F6"/>
    <w:p w14:paraId="790A9EE3" w14:textId="77777777" w:rsidR="005E0068" w:rsidRDefault="005E0068" w:rsidP="00C756F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5E0068" w14:paraId="188F833B" w14:textId="77777777" w:rsidTr="00DA1757">
        <w:tc>
          <w:tcPr>
            <w:tcW w:w="4621" w:type="dxa"/>
          </w:tcPr>
          <w:p w14:paraId="277E72FC" w14:textId="77777777" w:rsidR="005E0068" w:rsidRDefault="005E0068" w:rsidP="00C756F6">
            <w:r>
              <w:t>Name:            ___________________________</w:t>
            </w:r>
          </w:p>
        </w:tc>
        <w:tc>
          <w:tcPr>
            <w:tcW w:w="4622" w:type="dxa"/>
            <w:vMerge w:val="restart"/>
            <w:vAlign w:val="center"/>
          </w:tcPr>
          <w:p w14:paraId="390E0597" w14:textId="667FC0AC" w:rsidR="005E0068" w:rsidRPr="00A45D1F" w:rsidRDefault="00D953F2" w:rsidP="00C756F6">
            <w:r>
              <w:t xml:space="preserve">Alkhidmat Al-Razzi </w:t>
            </w:r>
          </w:p>
          <w:p w14:paraId="69F935BD" w14:textId="5CC15FD7" w:rsidR="005E0068" w:rsidRPr="00A45D1F" w:rsidRDefault="00D953F2" w:rsidP="00C756F6">
            <w:pPr>
              <w:rPr>
                <w:sz w:val="24"/>
                <w:szCs w:val="24"/>
              </w:rPr>
            </w:pPr>
            <w:r>
              <w:t>Hospital – Rawalpindi</w:t>
            </w:r>
            <w:bookmarkStart w:id="4" w:name="_GoBack"/>
            <w:bookmarkEnd w:id="4"/>
          </w:p>
        </w:tc>
      </w:tr>
      <w:tr w:rsidR="005E0068" w14:paraId="5B7939E7" w14:textId="77777777" w:rsidTr="00DA1757">
        <w:tc>
          <w:tcPr>
            <w:tcW w:w="4621" w:type="dxa"/>
          </w:tcPr>
          <w:p w14:paraId="54AA33AB" w14:textId="77777777" w:rsidR="005E0068" w:rsidRDefault="005E0068" w:rsidP="00C756F6">
            <w:r>
              <w:br/>
              <w:t>Designation: ___________________________</w:t>
            </w:r>
          </w:p>
        </w:tc>
        <w:tc>
          <w:tcPr>
            <w:tcW w:w="4622" w:type="dxa"/>
            <w:vMerge/>
          </w:tcPr>
          <w:p w14:paraId="208CFAAB" w14:textId="77777777" w:rsidR="005E0068" w:rsidRDefault="005E0068" w:rsidP="00C756F6"/>
        </w:tc>
      </w:tr>
      <w:tr w:rsidR="005E0068" w14:paraId="68408C9B" w14:textId="77777777" w:rsidTr="00DA1757">
        <w:tc>
          <w:tcPr>
            <w:tcW w:w="4621" w:type="dxa"/>
          </w:tcPr>
          <w:p w14:paraId="54AF2D35" w14:textId="77777777" w:rsidR="005E0068" w:rsidRDefault="005E0068" w:rsidP="00C756F6"/>
          <w:p w14:paraId="5F661F5F" w14:textId="77777777" w:rsidR="005E0068" w:rsidRDefault="005E0068" w:rsidP="00C756F6">
            <w:r>
              <w:t>Signature:     ___________________________</w:t>
            </w:r>
          </w:p>
        </w:tc>
        <w:tc>
          <w:tcPr>
            <w:tcW w:w="4622" w:type="dxa"/>
            <w:vMerge/>
          </w:tcPr>
          <w:p w14:paraId="6BCE6689" w14:textId="77777777" w:rsidR="005E0068" w:rsidRDefault="005E0068" w:rsidP="00C756F6"/>
        </w:tc>
      </w:tr>
    </w:tbl>
    <w:p w14:paraId="0F5EF373" w14:textId="77777777" w:rsidR="005E0068" w:rsidRDefault="005E0068" w:rsidP="00C756F6">
      <w:r>
        <w:tab/>
      </w:r>
    </w:p>
    <w:p w14:paraId="30CC492D" w14:textId="77777777" w:rsidR="005E0068" w:rsidRPr="00561BF0" w:rsidRDefault="005E0068" w:rsidP="00C756F6"/>
    <w:sectPr w:rsidR="005E0068" w:rsidRPr="00561BF0" w:rsidSect="00561BF0">
      <w:headerReference w:type="even" r:id="rId8"/>
      <w:headerReference w:type="default" r:id="rId9"/>
      <w:footerReference w:type="default" r:id="rId10"/>
      <w:pgSz w:w="11907" w:h="16839" w:code="9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22D33" w14:textId="77777777" w:rsidR="00316681" w:rsidRPr="006C409D" w:rsidRDefault="00316681" w:rsidP="00C756F6">
      <w:pPr>
        <w:rPr>
          <w:lang w:val="en-GB"/>
        </w:rPr>
      </w:pPr>
      <w:r>
        <w:separator/>
      </w:r>
    </w:p>
    <w:p w14:paraId="5C8CD3EB" w14:textId="77777777" w:rsidR="00316681" w:rsidRDefault="00316681" w:rsidP="00C756F6"/>
    <w:p w14:paraId="21AAC8C5" w14:textId="77777777" w:rsidR="00316681" w:rsidRDefault="00316681" w:rsidP="00C756F6"/>
    <w:p w14:paraId="2FE504B6" w14:textId="77777777" w:rsidR="00316681" w:rsidRDefault="00316681" w:rsidP="00C756F6"/>
    <w:p w14:paraId="7FF2771B" w14:textId="77777777" w:rsidR="00316681" w:rsidRDefault="00316681" w:rsidP="00C756F6"/>
    <w:p w14:paraId="13D04178" w14:textId="77777777" w:rsidR="00316681" w:rsidRDefault="00316681" w:rsidP="00C756F6"/>
    <w:p w14:paraId="376C5968" w14:textId="77777777" w:rsidR="00316681" w:rsidRDefault="00316681" w:rsidP="00C756F6"/>
    <w:p w14:paraId="52AEC931" w14:textId="77777777" w:rsidR="00316681" w:rsidRDefault="00316681" w:rsidP="00C756F6"/>
    <w:p w14:paraId="1669318C" w14:textId="77777777" w:rsidR="00316681" w:rsidRDefault="00316681" w:rsidP="00C756F6"/>
    <w:p w14:paraId="5C9E8C0B" w14:textId="77777777" w:rsidR="00316681" w:rsidRDefault="00316681" w:rsidP="00C756F6"/>
    <w:p w14:paraId="496F6713" w14:textId="77777777" w:rsidR="00316681" w:rsidRDefault="00316681" w:rsidP="00C756F6"/>
    <w:p w14:paraId="51D21F04" w14:textId="77777777" w:rsidR="00316681" w:rsidRDefault="00316681" w:rsidP="00C756F6"/>
    <w:p w14:paraId="04FCB180" w14:textId="77777777" w:rsidR="00316681" w:rsidRDefault="00316681" w:rsidP="00C756F6"/>
    <w:p w14:paraId="6D323531" w14:textId="77777777" w:rsidR="00316681" w:rsidRDefault="00316681" w:rsidP="00C756F6"/>
  </w:endnote>
  <w:endnote w:type="continuationSeparator" w:id="0">
    <w:p w14:paraId="4E44562A" w14:textId="77777777" w:rsidR="00316681" w:rsidRPr="006C409D" w:rsidRDefault="00316681" w:rsidP="00C756F6">
      <w:pPr>
        <w:rPr>
          <w:lang w:val="en-GB"/>
        </w:rPr>
      </w:pPr>
      <w:r>
        <w:continuationSeparator/>
      </w:r>
    </w:p>
    <w:p w14:paraId="2EAA572F" w14:textId="77777777" w:rsidR="00316681" w:rsidRDefault="00316681" w:rsidP="00C756F6"/>
    <w:p w14:paraId="57DF7C51" w14:textId="77777777" w:rsidR="00316681" w:rsidRDefault="00316681" w:rsidP="00C756F6"/>
    <w:p w14:paraId="33B10BE3" w14:textId="77777777" w:rsidR="00316681" w:rsidRDefault="00316681" w:rsidP="00C756F6"/>
    <w:p w14:paraId="2A21E2DA" w14:textId="77777777" w:rsidR="00316681" w:rsidRDefault="00316681" w:rsidP="00C756F6"/>
    <w:p w14:paraId="7108816F" w14:textId="77777777" w:rsidR="00316681" w:rsidRDefault="00316681" w:rsidP="00C756F6"/>
    <w:p w14:paraId="6E5A8106" w14:textId="77777777" w:rsidR="00316681" w:rsidRDefault="00316681" w:rsidP="00C756F6"/>
    <w:p w14:paraId="2114AD35" w14:textId="77777777" w:rsidR="00316681" w:rsidRDefault="00316681" w:rsidP="00C756F6"/>
    <w:p w14:paraId="31457EA1" w14:textId="77777777" w:rsidR="00316681" w:rsidRDefault="00316681" w:rsidP="00C756F6"/>
    <w:p w14:paraId="5217BF0E" w14:textId="77777777" w:rsidR="00316681" w:rsidRDefault="00316681" w:rsidP="00C756F6"/>
    <w:p w14:paraId="74094A62" w14:textId="77777777" w:rsidR="00316681" w:rsidRDefault="00316681" w:rsidP="00C756F6"/>
    <w:p w14:paraId="23778AB0" w14:textId="77777777" w:rsidR="00316681" w:rsidRDefault="00316681" w:rsidP="00C756F6"/>
    <w:p w14:paraId="3C1049CB" w14:textId="77777777" w:rsidR="00316681" w:rsidRDefault="00316681" w:rsidP="00C756F6"/>
    <w:p w14:paraId="57EBD200" w14:textId="77777777" w:rsidR="00316681" w:rsidRDefault="00316681" w:rsidP="00C756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alatino">
    <w:altName w:val="Book Antiqu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5A2CB9" w14:textId="4BCB16A0" w:rsidR="00D86FEA" w:rsidRDefault="00316681" w:rsidP="00C756F6">
    <w:pPr>
      <w:pStyle w:val="Footer"/>
    </w:pPr>
    <w:r>
      <w:rPr>
        <w:noProof/>
        <w:snapToGrid/>
        <w:lang w:val="en-GB" w:eastAsia="en-GB"/>
      </w:rPr>
      <w:pict w14:anchorId="5C44B65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3" type="#_x0000_t32" style="position:absolute;left:0;text-align:left;margin-left:-15.75pt;margin-top:-6.15pt;width:493.5pt;height:0;z-index:251658752" o:connectortype="straight" strokecolor="#0070c0">
          <v:stroke startarrow="oval" endarrow="oval"/>
          <v:shadow type="perspective" color="#205867 [1608]" opacity=".5" offset="1pt" offset2="-1pt"/>
        </v:shape>
      </w:pict>
    </w:r>
    <w:r w:rsidR="00D86FEA">
      <w:rPr>
        <w:noProof/>
        <w:snapToGrid/>
        <w:lang w:val="en-GB" w:eastAsia="en-GB"/>
      </w:rPr>
      <w:t>Hospital</w:t>
    </w:r>
    <w:r w:rsidR="00D86FEA">
      <w:t xml:space="preserve"> Acceptance Form</w:t>
    </w:r>
    <w:r w:rsidR="00D86FEA" w:rsidRPr="0061092C">
      <w:tab/>
    </w:r>
    <w:r w:rsidR="00D86FEA" w:rsidRPr="0061092C">
      <w:tab/>
    </w:r>
    <w:r w:rsidR="00D86FEA" w:rsidRPr="0061092C">
      <w:fldChar w:fldCharType="begin"/>
    </w:r>
    <w:r w:rsidR="00D86FEA" w:rsidRPr="0061092C">
      <w:instrText xml:space="preserve"> PAGE   \* MERGEFORMAT </w:instrText>
    </w:r>
    <w:r w:rsidR="00D86FEA" w:rsidRPr="0061092C">
      <w:fldChar w:fldCharType="separate"/>
    </w:r>
    <w:r w:rsidR="00D953F2">
      <w:rPr>
        <w:noProof/>
      </w:rPr>
      <w:t>8</w:t>
    </w:r>
    <w:r w:rsidR="00D86FEA" w:rsidRPr="0061092C">
      <w:fldChar w:fldCharType="end"/>
    </w:r>
  </w:p>
  <w:p w14:paraId="2E0D91A6" w14:textId="77777777" w:rsidR="00D86FEA" w:rsidRDefault="00D86FEA" w:rsidP="00C756F6"/>
  <w:p w14:paraId="3129756C" w14:textId="77777777" w:rsidR="00D86FEA" w:rsidRDefault="00D86FEA" w:rsidP="00C756F6"/>
  <w:p w14:paraId="7DB0728C" w14:textId="77777777" w:rsidR="00D86FEA" w:rsidRDefault="00D86FEA" w:rsidP="00C756F6"/>
  <w:p w14:paraId="2B6BA779" w14:textId="77777777" w:rsidR="00D86FEA" w:rsidRDefault="00D86FEA" w:rsidP="00C756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C43822" w14:textId="77777777" w:rsidR="00316681" w:rsidRPr="006C409D" w:rsidRDefault="00316681" w:rsidP="00C756F6">
      <w:pPr>
        <w:rPr>
          <w:lang w:val="en-GB"/>
        </w:rPr>
      </w:pPr>
      <w:r>
        <w:separator/>
      </w:r>
    </w:p>
    <w:p w14:paraId="4EAA3848" w14:textId="77777777" w:rsidR="00316681" w:rsidRDefault="00316681" w:rsidP="00C756F6"/>
    <w:p w14:paraId="733E0A61" w14:textId="77777777" w:rsidR="00316681" w:rsidRDefault="00316681" w:rsidP="00C756F6"/>
    <w:p w14:paraId="2E211E7B" w14:textId="77777777" w:rsidR="00316681" w:rsidRDefault="00316681" w:rsidP="00C756F6"/>
    <w:p w14:paraId="479B163F" w14:textId="77777777" w:rsidR="00316681" w:rsidRDefault="00316681" w:rsidP="00C756F6"/>
    <w:p w14:paraId="23B14641" w14:textId="77777777" w:rsidR="00316681" w:rsidRDefault="00316681" w:rsidP="00C756F6"/>
    <w:p w14:paraId="62E0FD82" w14:textId="77777777" w:rsidR="00316681" w:rsidRDefault="00316681" w:rsidP="00C756F6"/>
    <w:p w14:paraId="6C6A5285" w14:textId="77777777" w:rsidR="00316681" w:rsidRDefault="00316681" w:rsidP="00C756F6"/>
    <w:p w14:paraId="45ECA08B" w14:textId="77777777" w:rsidR="00316681" w:rsidRDefault="00316681" w:rsidP="00C756F6"/>
    <w:p w14:paraId="21D7C173" w14:textId="77777777" w:rsidR="00316681" w:rsidRDefault="00316681" w:rsidP="00C756F6"/>
    <w:p w14:paraId="6D252128" w14:textId="77777777" w:rsidR="00316681" w:rsidRDefault="00316681" w:rsidP="00C756F6"/>
    <w:p w14:paraId="4475E734" w14:textId="77777777" w:rsidR="00316681" w:rsidRDefault="00316681" w:rsidP="00C756F6"/>
    <w:p w14:paraId="7A33907A" w14:textId="77777777" w:rsidR="00316681" w:rsidRDefault="00316681" w:rsidP="00C756F6"/>
    <w:p w14:paraId="273A8950" w14:textId="77777777" w:rsidR="00316681" w:rsidRDefault="00316681" w:rsidP="00C756F6"/>
  </w:footnote>
  <w:footnote w:type="continuationSeparator" w:id="0">
    <w:p w14:paraId="5D954447" w14:textId="77777777" w:rsidR="00316681" w:rsidRPr="006C409D" w:rsidRDefault="00316681" w:rsidP="00C756F6">
      <w:pPr>
        <w:rPr>
          <w:lang w:val="en-GB"/>
        </w:rPr>
      </w:pPr>
      <w:r>
        <w:continuationSeparator/>
      </w:r>
    </w:p>
    <w:p w14:paraId="42694D0E" w14:textId="77777777" w:rsidR="00316681" w:rsidRDefault="00316681" w:rsidP="00C756F6"/>
    <w:p w14:paraId="5CBDF630" w14:textId="77777777" w:rsidR="00316681" w:rsidRDefault="00316681" w:rsidP="00C756F6"/>
    <w:p w14:paraId="7E9A830C" w14:textId="77777777" w:rsidR="00316681" w:rsidRDefault="00316681" w:rsidP="00C756F6"/>
    <w:p w14:paraId="08A26DFB" w14:textId="77777777" w:rsidR="00316681" w:rsidRDefault="00316681" w:rsidP="00C756F6"/>
    <w:p w14:paraId="5A61EB28" w14:textId="77777777" w:rsidR="00316681" w:rsidRDefault="00316681" w:rsidP="00C756F6"/>
    <w:p w14:paraId="7987477A" w14:textId="77777777" w:rsidR="00316681" w:rsidRDefault="00316681" w:rsidP="00C756F6"/>
    <w:p w14:paraId="55CE0D61" w14:textId="77777777" w:rsidR="00316681" w:rsidRDefault="00316681" w:rsidP="00C756F6"/>
    <w:p w14:paraId="5CE41808" w14:textId="77777777" w:rsidR="00316681" w:rsidRDefault="00316681" w:rsidP="00C756F6"/>
    <w:p w14:paraId="357AC3EC" w14:textId="77777777" w:rsidR="00316681" w:rsidRDefault="00316681" w:rsidP="00C756F6"/>
    <w:p w14:paraId="41BB067B" w14:textId="77777777" w:rsidR="00316681" w:rsidRDefault="00316681" w:rsidP="00C756F6"/>
    <w:p w14:paraId="3EF47D0B" w14:textId="77777777" w:rsidR="00316681" w:rsidRDefault="00316681" w:rsidP="00C756F6"/>
    <w:p w14:paraId="446DD91A" w14:textId="77777777" w:rsidR="00316681" w:rsidRDefault="00316681" w:rsidP="00C756F6"/>
    <w:p w14:paraId="452E8693" w14:textId="77777777" w:rsidR="00316681" w:rsidRDefault="00316681" w:rsidP="00C756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EF2E1" w14:textId="77777777" w:rsidR="00D86FEA" w:rsidRDefault="00D86FEA" w:rsidP="00C756F6">
    <w:pPr>
      <w:pStyle w:val="Header"/>
    </w:pPr>
  </w:p>
  <w:p w14:paraId="5D185FC7" w14:textId="77777777" w:rsidR="00D86FEA" w:rsidRDefault="00D86FEA" w:rsidP="00C756F6"/>
  <w:p w14:paraId="0B1F3E6C" w14:textId="77777777" w:rsidR="00D86FEA" w:rsidRDefault="00D86FEA" w:rsidP="00C756F6"/>
  <w:p w14:paraId="48AA62A4" w14:textId="77777777" w:rsidR="00D86FEA" w:rsidRDefault="00D86FEA" w:rsidP="00C756F6"/>
  <w:p w14:paraId="4B970A44" w14:textId="77777777" w:rsidR="00D86FEA" w:rsidRDefault="00D86FEA" w:rsidP="00C756F6"/>
  <w:p w14:paraId="5C00EF94" w14:textId="77777777" w:rsidR="00D86FEA" w:rsidRDefault="00D86FEA" w:rsidP="00C756F6"/>
  <w:p w14:paraId="79B9AEF2" w14:textId="77777777" w:rsidR="00D86FEA" w:rsidRDefault="00D86FEA" w:rsidP="00C756F6"/>
  <w:p w14:paraId="530FB333" w14:textId="77777777" w:rsidR="00D86FEA" w:rsidRDefault="00D86FEA" w:rsidP="00C756F6"/>
  <w:p w14:paraId="10191433" w14:textId="77777777" w:rsidR="00D86FEA" w:rsidRDefault="00D86FEA" w:rsidP="00C756F6"/>
  <w:p w14:paraId="6DB48855" w14:textId="77777777" w:rsidR="00D86FEA" w:rsidRDefault="00D86FEA" w:rsidP="00C756F6"/>
  <w:p w14:paraId="6246D565" w14:textId="77777777" w:rsidR="00D86FEA" w:rsidRDefault="00D86FEA" w:rsidP="00C756F6"/>
  <w:p w14:paraId="150CFFB1" w14:textId="77777777" w:rsidR="00D86FEA" w:rsidRDefault="00D86FEA" w:rsidP="00C756F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2C16BB" w14:textId="777B28C7" w:rsidR="00D86FEA" w:rsidRPr="0061092C" w:rsidRDefault="00D86FEA" w:rsidP="00C756F6">
    <w:pPr>
      <w:pStyle w:val="Header"/>
    </w:pPr>
    <w:r>
      <w:rPr>
        <w:noProof/>
      </w:rPr>
      <w:drawing>
        <wp:anchor distT="0" distB="0" distL="114300" distR="114300" simplePos="0" relativeHeight="251674624" behindDoc="0" locked="0" layoutInCell="1" allowOverlap="1" wp14:anchorId="47C9FE99" wp14:editId="1618F7A5">
          <wp:simplePos x="0" y="0"/>
          <wp:positionH relativeFrom="margin">
            <wp:posOffset>0</wp:posOffset>
          </wp:positionH>
          <wp:positionV relativeFrom="margin">
            <wp:posOffset>-867410</wp:posOffset>
          </wp:positionV>
          <wp:extent cx="885825" cy="676275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6681">
      <w:rPr>
        <w:noProof/>
        <w:snapToGrid/>
        <w:lang w:val="en-GB" w:eastAsia="en-GB"/>
      </w:rPr>
      <w:pict w14:anchorId="089F246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-16.5pt;margin-top:18.2pt;width:493.5pt;height:0;z-index:251657728;mso-position-horizontal-relative:text;mso-position-vertical-relative:text" o:connectortype="straight" strokecolor="#0070c0">
          <v:stroke startarrow="oval" endarrow="oval"/>
          <v:shadow type="perspective" color="#205867 [1608]" opacity=".5" offset="1pt" offset2="-1pt"/>
        </v:shape>
      </w:pict>
    </w:r>
    <w:r>
      <w:t>Alkhidmat Health Management Information System</w:t>
    </w:r>
  </w:p>
  <w:p w14:paraId="471A29C9" w14:textId="77777777" w:rsidR="00D86FEA" w:rsidRDefault="00D86FEA" w:rsidP="00C756F6"/>
  <w:p w14:paraId="1B2BFBB1" w14:textId="77777777" w:rsidR="00D86FEA" w:rsidRDefault="00D86FEA" w:rsidP="00C756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40291973"/>
    <w:multiLevelType w:val="multilevel"/>
    <w:tmpl w:val="97D42E1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3"/>
        <o:r id="V:Rule2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E4395"/>
    <w:rsid w:val="00003DF0"/>
    <w:rsid w:val="00006368"/>
    <w:rsid w:val="00014F41"/>
    <w:rsid w:val="00023B48"/>
    <w:rsid w:val="00036DFD"/>
    <w:rsid w:val="0005222E"/>
    <w:rsid w:val="00055665"/>
    <w:rsid w:val="0006128C"/>
    <w:rsid w:val="0006596B"/>
    <w:rsid w:val="00081F6E"/>
    <w:rsid w:val="000A3732"/>
    <w:rsid w:val="000A625B"/>
    <w:rsid w:val="000C760C"/>
    <w:rsid w:val="000E4141"/>
    <w:rsid w:val="000E42F3"/>
    <w:rsid w:val="000F0F03"/>
    <w:rsid w:val="001004B6"/>
    <w:rsid w:val="00102857"/>
    <w:rsid w:val="001116E0"/>
    <w:rsid w:val="0011248D"/>
    <w:rsid w:val="00133238"/>
    <w:rsid w:val="00133620"/>
    <w:rsid w:val="001604A5"/>
    <w:rsid w:val="001650C5"/>
    <w:rsid w:val="00165E33"/>
    <w:rsid w:val="0018330E"/>
    <w:rsid w:val="001D094F"/>
    <w:rsid w:val="001D74BD"/>
    <w:rsid w:val="001F7357"/>
    <w:rsid w:val="00255F80"/>
    <w:rsid w:val="00266E36"/>
    <w:rsid w:val="00297994"/>
    <w:rsid w:val="002B751A"/>
    <w:rsid w:val="002D65FC"/>
    <w:rsid w:val="002F5C10"/>
    <w:rsid w:val="0030260B"/>
    <w:rsid w:val="0031268B"/>
    <w:rsid w:val="00314B63"/>
    <w:rsid w:val="00316681"/>
    <w:rsid w:val="0032363A"/>
    <w:rsid w:val="00347F56"/>
    <w:rsid w:val="00384C04"/>
    <w:rsid w:val="003A2742"/>
    <w:rsid w:val="003A72B1"/>
    <w:rsid w:val="003B052A"/>
    <w:rsid w:val="003C3B12"/>
    <w:rsid w:val="003D0A14"/>
    <w:rsid w:val="003D3B48"/>
    <w:rsid w:val="003D4373"/>
    <w:rsid w:val="003D5680"/>
    <w:rsid w:val="003F4AE5"/>
    <w:rsid w:val="004035AB"/>
    <w:rsid w:val="00430BCF"/>
    <w:rsid w:val="004510F1"/>
    <w:rsid w:val="0046109B"/>
    <w:rsid w:val="004874EE"/>
    <w:rsid w:val="0049017E"/>
    <w:rsid w:val="00494C5D"/>
    <w:rsid w:val="0049565E"/>
    <w:rsid w:val="004A2641"/>
    <w:rsid w:val="004B231E"/>
    <w:rsid w:val="004C60E1"/>
    <w:rsid w:val="004C647B"/>
    <w:rsid w:val="004D0B8E"/>
    <w:rsid w:val="005151A9"/>
    <w:rsid w:val="00524B2A"/>
    <w:rsid w:val="00547689"/>
    <w:rsid w:val="00561BF0"/>
    <w:rsid w:val="005657AB"/>
    <w:rsid w:val="00567C05"/>
    <w:rsid w:val="005708CC"/>
    <w:rsid w:val="00571B53"/>
    <w:rsid w:val="00581ECE"/>
    <w:rsid w:val="00585F88"/>
    <w:rsid w:val="00595298"/>
    <w:rsid w:val="005960DE"/>
    <w:rsid w:val="0059742D"/>
    <w:rsid w:val="005A0F37"/>
    <w:rsid w:val="005A1CCC"/>
    <w:rsid w:val="005E0068"/>
    <w:rsid w:val="005E5311"/>
    <w:rsid w:val="0061092C"/>
    <w:rsid w:val="006234BA"/>
    <w:rsid w:val="00636385"/>
    <w:rsid w:val="00645387"/>
    <w:rsid w:val="00682C60"/>
    <w:rsid w:val="00696709"/>
    <w:rsid w:val="006B53CD"/>
    <w:rsid w:val="00713A41"/>
    <w:rsid w:val="00727420"/>
    <w:rsid w:val="00731C00"/>
    <w:rsid w:val="00764F36"/>
    <w:rsid w:val="00793CF7"/>
    <w:rsid w:val="007D30E2"/>
    <w:rsid w:val="007D7259"/>
    <w:rsid w:val="00891B2A"/>
    <w:rsid w:val="00896123"/>
    <w:rsid w:val="008A7B10"/>
    <w:rsid w:val="008E4395"/>
    <w:rsid w:val="008F210A"/>
    <w:rsid w:val="008F478E"/>
    <w:rsid w:val="00937831"/>
    <w:rsid w:val="00947178"/>
    <w:rsid w:val="00967E88"/>
    <w:rsid w:val="00973C6A"/>
    <w:rsid w:val="00977ABB"/>
    <w:rsid w:val="00982A90"/>
    <w:rsid w:val="00992AF7"/>
    <w:rsid w:val="009B07AC"/>
    <w:rsid w:val="009B7D56"/>
    <w:rsid w:val="009C2066"/>
    <w:rsid w:val="009C2BDD"/>
    <w:rsid w:val="009C3343"/>
    <w:rsid w:val="009D5807"/>
    <w:rsid w:val="009E0372"/>
    <w:rsid w:val="00A02304"/>
    <w:rsid w:val="00A07636"/>
    <w:rsid w:val="00A10E03"/>
    <w:rsid w:val="00A15233"/>
    <w:rsid w:val="00A310DB"/>
    <w:rsid w:val="00A42D35"/>
    <w:rsid w:val="00A45D1F"/>
    <w:rsid w:val="00A47BCD"/>
    <w:rsid w:val="00A52AC1"/>
    <w:rsid w:val="00A73370"/>
    <w:rsid w:val="00A9015B"/>
    <w:rsid w:val="00A92A06"/>
    <w:rsid w:val="00AA2ABD"/>
    <w:rsid w:val="00AA5A70"/>
    <w:rsid w:val="00AC51EA"/>
    <w:rsid w:val="00AD6909"/>
    <w:rsid w:val="00AD7704"/>
    <w:rsid w:val="00AF2BB4"/>
    <w:rsid w:val="00B37C2B"/>
    <w:rsid w:val="00B5789E"/>
    <w:rsid w:val="00B81F28"/>
    <w:rsid w:val="00B834E1"/>
    <w:rsid w:val="00BA0A96"/>
    <w:rsid w:val="00BA48AB"/>
    <w:rsid w:val="00BC4AE4"/>
    <w:rsid w:val="00C2750B"/>
    <w:rsid w:val="00C32E12"/>
    <w:rsid w:val="00C50C8A"/>
    <w:rsid w:val="00C6056E"/>
    <w:rsid w:val="00C756F6"/>
    <w:rsid w:val="00C91B42"/>
    <w:rsid w:val="00C91FCE"/>
    <w:rsid w:val="00C925C5"/>
    <w:rsid w:val="00CB4756"/>
    <w:rsid w:val="00CB48E6"/>
    <w:rsid w:val="00CC55D6"/>
    <w:rsid w:val="00CD5791"/>
    <w:rsid w:val="00CF02D7"/>
    <w:rsid w:val="00D07D94"/>
    <w:rsid w:val="00D24BA5"/>
    <w:rsid w:val="00D27BCC"/>
    <w:rsid w:val="00D652F9"/>
    <w:rsid w:val="00D86FEA"/>
    <w:rsid w:val="00D953F2"/>
    <w:rsid w:val="00DA3438"/>
    <w:rsid w:val="00DA3BD6"/>
    <w:rsid w:val="00DE39D1"/>
    <w:rsid w:val="00DF2BF5"/>
    <w:rsid w:val="00E04E7D"/>
    <w:rsid w:val="00E0728C"/>
    <w:rsid w:val="00E11C38"/>
    <w:rsid w:val="00E31BEE"/>
    <w:rsid w:val="00E35720"/>
    <w:rsid w:val="00E35A2A"/>
    <w:rsid w:val="00E50B44"/>
    <w:rsid w:val="00E5730A"/>
    <w:rsid w:val="00E72BCE"/>
    <w:rsid w:val="00E74F32"/>
    <w:rsid w:val="00EA0B27"/>
    <w:rsid w:val="00EA5058"/>
    <w:rsid w:val="00ED5385"/>
    <w:rsid w:val="00EF2675"/>
    <w:rsid w:val="00F074C9"/>
    <w:rsid w:val="00F2673B"/>
    <w:rsid w:val="00F45F4C"/>
    <w:rsid w:val="00F57DE1"/>
    <w:rsid w:val="00F65383"/>
    <w:rsid w:val="00FB212B"/>
    <w:rsid w:val="00FB25FB"/>
    <w:rsid w:val="00FE640C"/>
    <w:rsid w:val="00FF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4BA34FB1"/>
  <w15:docId w15:val="{6126FDBA-8705-47FB-82C9-2EBA049E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rsid w:val="00C756F6"/>
    <w:pPr>
      <w:spacing w:after="120" w:line="240" w:lineRule="auto"/>
      <w:jc w:val="center"/>
    </w:pPr>
    <w:rPr>
      <w:rFonts w:ascii="Arial" w:eastAsia="Times New Roman" w:hAnsi="Arial" w:cs="Times New Roman"/>
      <w:snapToGrid w:val="0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91FCE"/>
    <w:pPr>
      <w:keepNext/>
      <w:numPr>
        <w:numId w:val="1"/>
      </w:numPr>
      <w:spacing w:before="120"/>
      <w:ind w:left="357" w:hanging="357"/>
      <w:outlineLvl w:val="0"/>
    </w:pPr>
    <w:rPr>
      <w:b/>
      <w:smallCaps/>
      <w:sz w:val="24"/>
    </w:rPr>
  </w:style>
  <w:style w:type="paragraph" w:styleId="Heading2">
    <w:name w:val="heading 2"/>
    <w:basedOn w:val="Normal"/>
    <w:next w:val="Normal"/>
    <w:link w:val="Heading2Char"/>
    <w:qFormat/>
    <w:rsid w:val="00C91FCE"/>
    <w:pPr>
      <w:keepNext/>
      <w:numPr>
        <w:ilvl w:val="1"/>
        <w:numId w:val="1"/>
      </w:numPr>
      <w:tabs>
        <w:tab w:val="left" w:pos="578"/>
      </w:tabs>
      <w:spacing w:before="120"/>
      <w:ind w:left="431" w:hanging="431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91FC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1FCE"/>
  </w:style>
  <w:style w:type="paragraph" w:styleId="Footer">
    <w:name w:val="footer"/>
    <w:basedOn w:val="Normal"/>
    <w:link w:val="FooterChar"/>
    <w:uiPriority w:val="99"/>
    <w:unhideWhenUsed/>
    <w:rsid w:val="00C91FC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1FCE"/>
  </w:style>
  <w:style w:type="character" w:customStyle="1" w:styleId="Heading1Char">
    <w:name w:val="Heading 1 Char"/>
    <w:basedOn w:val="DefaultParagraphFont"/>
    <w:link w:val="Heading1"/>
    <w:rsid w:val="00C91FCE"/>
    <w:rPr>
      <w:rFonts w:ascii="Arial" w:eastAsia="Times New Roman" w:hAnsi="Arial" w:cs="Times New Roman"/>
      <w:b/>
      <w:smallCaps/>
      <w:snapToGrid w:val="0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C91FCE"/>
    <w:rPr>
      <w:rFonts w:ascii="Arial" w:eastAsia="Times New Roman" w:hAnsi="Arial" w:cs="Times New Roman"/>
      <w:b/>
      <w:snapToGrid w:val="0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C91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rsid w:val="008A7B10"/>
    <w:pPr>
      <w:spacing w:after="0" w:line="280" w:lineRule="exact"/>
      <w:jc w:val="left"/>
    </w:pPr>
    <w:rPr>
      <w:rFonts w:ascii="Palatino" w:hAnsi="Palatino"/>
      <w:snapToGrid/>
    </w:rPr>
  </w:style>
  <w:style w:type="paragraph" w:styleId="BodyText">
    <w:name w:val="Body Text"/>
    <w:basedOn w:val="Normal"/>
    <w:link w:val="BodyTextChar"/>
    <w:semiHidden/>
    <w:rsid w:val="008A7B10"/>
    <w:pPr>
      <w:spacing w:after="0"/>
    </w:pPr>
    <w:rPr>
      <w:snapToGrid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8A7B10"/>
    <w:rPr>
      <w:rFonts w:ascii="Arial" w:eastAsia="Times New Roman" w:hAnsi="Arial" w:cs="Times New Roman"/>
      <w:sz w:val="20"/>
      <w:szCs w:val="20"/>
      <w:lang w:eastAsia="en-GB"/>
    </w:rPr>
  </w:style>
  <w:style w:type="paragraph" w:styleId="Title">
    <w:name w:val="Title"/>
    <w:basedOn w:val="Header"/>
    <w:next w:val="Normal"/>
    <w:link w:val="TitleChar"/>
    <w:uiPriority w:val="10"/>
    <w:qFormat/>
    <w:rsid w:val="0061092C"/>
    <w:pPr>
      <w:spacing w:before="60" w:afterLines="60"/>
    </w:pPr>
    <w:rPr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61092C"/>
    <w:rPr>
      <w:rFonts w:ascii="Arial" w:eastAsia="Times New Roman" w:hAnsi="Arial" w:cs="Times New Roman"/>
      <w:snapToGrid w:val="0"/>
      <w:sz w:val="32"/>
      <w:szCs w:val="20"/>
      <w:lang w:val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61092C"/>
    <w:pPr>
      <w:spacing w:before="60" w:afterLines="6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092C"/>
    <w:rPr>
      <w:rFonts w:ascii="Arial" w:eastAsia="Times New Roman" w:hAnsi="Arial" w:cs="Times New Roman"/>
      <w:snapToGrid w:val="0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4B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4BA"/>
    <w:rPr>
      <w:rFonts w:ascii="Segoe UI" w:eastAsia="Times New Roman" w:hAnsi="Segoe UI" w:cs="Segoe UI"/>
      <w:snapToGrid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0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nc\AppData\Roaming\Microsoft\Templates\template-portra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EBF8DE-DE8C-4DE0-888C-C53B23486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template-portrait</Template>
  <TotalTime>223</TotalTime>
  <Pages>1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Acceptance Form</vt:lpstr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Acceptance Form</dc:title>
  <dc:subject>Customer Acceptance Form</dc:subject>
  <dc:creator>Project Smart</dc:creator>
  <cp:keywords>Customer Acceptance Form</cp:keywords>
  <dc:description>This document is used to obtain the customer's sign-off once the project is complete.</dc:description>
  <cp:lastModifiedBy>Zaheer Chudhary</cp:lastModifiedBy>
  <cp:revision>186</cp:revision>
  <cp:lastPrinted>2018-01-06T05:47:00Z</cp:lastPrinted>
  <dcterms:created xsi:type="dcterms:W3CDTF">2013-03-09T18:10:00Z</dcterms:created>
  <dcterms:modified xsi:type="dcterms:W3CDTF">2018-02-01T19:06:00Z</dcterms:modified>
  <cp:category>Project Management</cp:category>
  <cp:contentStatus>Final</cp:contentStatus>
</cp:coreProperties>
</file>